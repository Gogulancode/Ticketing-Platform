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DEB6EF" w14:textId="77777777" w:rsidR="00F87B59" w:rsidRDefault="009A1236">
      <w:pPr>
        <w:pStyle w:val="Header"/>
        <w:tabs>
          <w:tab w:val="clear" w:pos="4153"/>
          <w:tab w:val="clear" w:pos="8306"/>
        </w:tabs>
        <w:rPr>
          <w:b/>
          <w:noProof/>
          <w:sz w:val="36"/>
          <w:u w:val="singl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DEB70F" wp14:editId="28DEB710">
                <wp:simplePos x="0" y="0"/>
                <wp:positionH relativeFrom="column">
                  <wp:posOffset>3777615</wp:posOffset>
                </wp:positionH>
                <wp:positionV relativeFrom="paragraph">
                  <wp:posOffset>118110</wp:posOffset>
                </wp:positionV>
                <wp:extent cx="2743200" cy="1371600"/>
                <wp:effectExtent l="0" t="0" r="0" b="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50800">
                              <a:solidFill>
                                <a:srgbClr val="FFFF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DEB725" w14:textId="77777777" w:rsidR="00F87B59" w:rsidRDefault="00F87B59">
                            <w:pPr>
                              <w:spacing w:line="312" w:lineRule="auto"/>
                              <w:jc w:val="right"/>
                              <w:rPr>
                                <w:rFonts w:ascii="Gill Sans for JCB Light" w:hAnsi="Gill Sans for JCB Light"/>
                                <w:sz w:val="18"/>
                                <w:lang w:val="en-US"/>
                              </w:rPr>
                            </w:pPr>
                            <w:smartTag w:uri="urn:schemas-microsoft-com:office:smarttags" w:element="Street">
                              <w:smartTag w:uri="urn:schemas-microsoft-com:office:smarttags" w:element="address">
                                <w:r>
                                  <w:rPr>
                                    <w:rFonts w:ascii="Gill Sans for JCB Light" w:hAnsi="Gill Sans for JCB Light"/>
                                    <w:sz w:val="18"/>
                                    <w:lang w:val="en-US"/>
                                  </w:rPr>
                                  <w:t>23/7 Mathura Road</w:t>
                                </w:r>
                              </w:smartTag>
                            </w:smartTag>
                          </w:p>
                          <w:p w14:paraId="28DEB726" w14:textId="77777777" w:rsidR="00F87B59" w:rsidRDefault="00F87B59">
                            <w:pPr>
                              <w:spacing w:line="312" w:lineRule="auto"/>
                              <w:jc w:val="right"/>
                              <w:rPr>
                                <w:rFonts w:ascii="Gill Sans for JCB Light" w:hAnsi="Gill Sans for JCB Light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Gill Sans for JCB Light" w:hAnsi="Gill Sans for JCB Light"/>
                                <w:sz w:val="18"/>
                                <w:lang w:val="en-US"/>
                              </w:rPr>
                              <w:t>Ballabgarh</w:t>
                            </w:r>
                            <w:proofErr w:type="spellEnd"/>
                            <w:r>
                              <w:rPr>
                                <w:rFonts w:ascii="Gill Sans for JCB Light" w:hAnsi="Gill Sans for JCB Light"/>
                                <w:sz w:val="18"/>
                                <w:lang w:val="en-US"/>
                              </w:rPr>
                              <w:t xml:space="preserve"> – 121004</w:t>
                            </w:r>
                          </w:p>
                          <w:p w14:paraId="28DEB727" w14:textId="77777777" w:rsidR="00F87B59" w:rsidRDefault="00F87B59">
                            <w:pPr>
                              <w:spacing w:line="312" w:lineRule="auto"/>
                              <w:jc w:val="right"/>
                              <w:rPr>
                                <w:rFonts w:ascii="Gill Sans for JCB Light" w:hAnsi="Gill Sans for JCB Light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Gill Sans for JCB Light" w:hAnsi="Gill Sans for JCB Light"/>
                                <w:sz w:val="18"/>
                                <w:lang w:val="en-US"/>
                              </w:rPr>
                              <w:t>Haryana</w:t>
                            </w:r>
                          </w:p>
                          <w:p w14:paraId="28DEB728" w14:textId="77777777" w:rsidR="00F87B59" w:rsidRDefault="00F87B59">
                            <w:pPr>
                              <w:spacing w:line="312" w:lineRule="auto"/>
                              <w:jc w:val="right"/>
                              <w:rPr>
                                <w:rFonts w:ascii="Gill Sans for JCB Light" w:hAnsi="Gill Sans for JCB Light"/>
                                <w:sz w:val="18"/>
                                <w:lang w:val="en-US"/>
                              </w:rPr>
                            </w:pPr>
                            <w:smartTag w:uri="urn:schemas-microsoft-com:office:smarttags" w:element="country-region">
                              <w:smartTag w:uri="urn:schemas-microsoft-com:office:smarttags" w:element="place">
                                <w:r>
                                  <w:rPr>
                                    <w:rFonts w:ascii="Gill Sans for JCB Light" w:hAnsi="Gill Sans for JCB Light"/>
                                    <w:sz w:val="18"/>
                                    <w:lang w:val="en-US"/>
                                  </w:rPr>
                                  <w:t>India</w:t>
                                </w:r>
                              </w:smartTag>
                            </w:smartTag>
                          </w:p>
                          <w:p w14:paraId="28DEB729" w14:textId="77777777" w:rsidR="00F87B59" w:rsidRDefault="00F87B59">
                            <w:pPr>
                              <w:spacing w:line="312" w:lineRule="auto"/>
                              <w:jc w:val="right"/>
                              <w:rPr>
                                <w:rFonts w:ascii="Gill Sans for JCB Light" w:hAnsi="Gill Sans for JCB Light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Gill Sans for JCB Light" w:hAnsi="Gill Sans for JCB Light"/>
                                <w:sz w:val="18"/>
                                <w:lang w:val="en-US"/>
                              </w:rPr>
                              <w:t>tel.:  (91) 129 4299000</w:t>
                            </w:r>
                          </w:p>
                          <w:p w14:paraId="28DEB72A" w14:textId="77777777" w:rsidR="00F87B59" w:rsidRDefault="00F87B59">
                            <w:pPr>
                              <w:spacing w:line="312" w:lineRule="auto"/>
                              <w:jc w:val="right"/>
                              <w:rPr>
                                <w:rFonts w:ascii="Gill Sans for JCB Light" w:hAnsi="Gill Sans for JCB Light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Gill Sans for JCB Light" w:hAnsi="Gill Sans for JCB Light"/>
                                <w:sz w:val="18"/>
                                <w:lang w:val="en-US"/>
                              </w:rPr>
                              <w:t>fax: (91) 129 2309050</w:t>
                            </w:r>
                          </w:p>
                          <w:p w14:paraId="28DEB72B" w14:textId="77777777" w:rsidR="00F87B59" w:rsidRDefault="00F87B59">
                            <w:pPr>
                              <w:spacing w:line="312" w:lineRule="auto"/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Gill Sans for JCB Light" w:hAnsi="Gill Sans for JCB Light"/>
                                <w:sz w:val="18"/>
                                <w:lang w:val="en-US"/>
                              </w:rPr>
                              <w:t>www.jcb.com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DEB70F" id="Rectangle 2" o:spid="_x0000_s1026" style="position:absolute;margin-left:297.45pt;margin-top:9.3pt;width:3in;height:10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" filled="f" stroked="f" strokecolor="yellow" strokeweight="4pt">
                <v:textbox inset="1pt,1pt,1pt,1pt">
                  <w:txbxContent>
                    <w:p w14:paraId="28DEB725" w14:textId="77777777" w:rsidR="00F87B59" w:rsidRDefault="00F87B59">
                      <w:pPr>
                        <w:spacing w:line="312" w:lineRule="auto"/>
                        <w:jc w:val="right"/>
                        <w:rPr>
                          <w:rFonts w:ascii="Gill Sans for JCB Light" w:hAnsi="Gill Sans for JCB Light"/>
                          <w:sz w:val="18"/>
                          <w:lang w:val="en-US"/>
                        </w:rPr>
                      </w:pPr>
                      <w:smartTag w:uri="urn:schemas-microsoft-com:office:smarttags" w:element="Street">
                        <w:smartTag w:uri="urn:schemas-microsoft-com:office:smarttags" w:element="address">
                          <w:r>
                            <w:rPr>
                              <w:rFonts w:ascii="Gill Sans for JCB Light" w:hAnsi="Gill Sans for JCB Light"/>
                              <w:sz w:val="18"/>
                              <w:lang w:val="en-US"/>
                            </w:rPr>
                            <w:t>23/7 Mathura Road</w:t>
                          </w:r>
                        </w:smartTag>
                      </w:smartTag>
                    </w:p>
                    <w:p w14:paraId="28DEB726" w14:textId="77777777" w:rsidR="00F87B59" w:rsidRDefault="00F87B59">
                      <w:pPr>
                        <w:spacing w:line="312" w:lineRule="auto"/>
                        <w:jc w:val="right"/>
                        <w:rPr>
                          <w:rFonts w:ascii="Gill Sans for JCB Light" w:hAnsi="Gill Sans for JCB Light"/>
                          <w:sz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Gill Sans for JCB Light" w:hAnsi="Gill Sans for JCB Light"/>
                          <w:sz w:val="18"/>
                          <w:lang w:val="en-US"/>
                        </w:rPr>
                        <w:t>Ballabgarh</w:t>
                      </w:r>
                      <w:proofErr w:type="spellEnd"/>
                      <w:r>
                        <w:rPr>
                          <w:rFonts w:ascii="Gill Sans for JCB Light" w:hAnsi="Gill Sans for JCB Light"/>
                          <w:sz w:val="18"/>
                          <w:lang w:val="en-US"/>
                        </w:rPr>
                        <w:t xml:space="preserve"> – 121004</w:t>
                      </w:r>
                    </w:p>
                    <w:p w14:paraId="28DEB727" w14:textId="77777777" w:rsidR="00F87B59" w:rsidRDefault="00F87B59">
                      <w:pPr>
                        <w:spacing w:line="312" w:lineRule="auto"/>
                        <w:jc w:val="right"/>
                        <w:rPr>
                          <w:rFonts w:ascii="Gill Sans for JCB Light" w:hAnsi="Gill Sans for JCB Light"/>
                          <w:sz w:val="18"/>
                          <w:lang w:val="en-US"/>
                        </w:rPr>
                      </w:pPr>
                      <w:r>
                        <w:rPr>
                          <w:rFonts w:ascii="Gill Sans for JCB Light" w:hAnsi="Gill Sans for JCB Light"/>
                          <w:sz w:val="18"/>
                          <w:lang w:val="en-US"/>
                        </w:rPr>
                        <w:t>Haryana</w:t>
                      </w:r>
                    </w:p>
                    <w:p w14:paraId="28DEB728" w14:textId="77777777" w:rsidR="00F87B59" w:rsidRDefault="00F87B59">
                      <w:pPr>
                        <w:spacing w:line="312" w:lineRule="auto"/>
                        <w:jc w:val="right"/>
                        <w:rPr>
                          <w:rFonts w:ascii="Gill Sans for JCB Light" w:hAnsi="Gill Sans for JCB Light"/>
                          <w:sz w:val="18"/>
                          <w:lang w:val="en-US"/>
                        </w:rPr>
                      </w:pPr>
                      <w:smartTag w:uri="urn:schemas-microsoft-com:office:smarttags" w:element="country-region">
                        <w:smartTag w:uri="urn:schemas-microsoft-com:office:smarttags" w:element="place">
                          <w:r>
                            <w:rPr>
                              <w:rFonts w:ascii="Gill Sans for JCB Light" w:hAnsi="Gill Sans for JCB Light"/>
                              <w:sz w:val="18"/>
                              <w:lang w:val="en-US"/>
                            </w:rPr>
                            <w:t>India</w:t>
                          </w:r>
                        </w:smartTag>
                      </w:smartTag>
                    </w:p>
                    <w:p w14:paraId="28DEB729" w14:textId="77777777" w:rsidR="00F87B59" w:rsidRDefault="00F87B59">
                      <w:pPr>
                        <w:spacing w:line="312" w:lineRule="auto"/>
                        <w:jc w:val="right"/>
                        <w:rPr>
                          <w:rFonts w:ascii="Gill Sans for JCB Light" w:hAnsi="Gill Sans for JCB Light"/>
                          <w:sz w:val="18"/>
                          <w:lang w:val="en-US"/>
                        </w:rPr>
                      </w:pPr>
                      <w:r>
                        <w:rPr>
                          <w:rFonts w:ascii="Gill Sans for JCB Light" w:hAnsi="Gill Sans for JCB Light"/>
                          <w:sz w:val="18"/>
                          <w:lang w:val="en-US"/>
                        </w:rPr>
                        <w:t>tel.:  (91) 129 4299000</w:t>
                      </w:r>
                    </w:p>
                    <w:p w14:paraId="28DEB72A" w14:textId="77777777" w:rsidR="00F87B59" w:rsidRDefault="00F87B59">
                      <w:pPr>
                        <w:spacing w:line="312" w:lineRule="auto"/>
                        <w:jc w:val="right"/>
                        <w:rPr>
                          <w:rFonts w:ascii="Gill Sans for JCB Light" w:hAnsi="Gill Sans for JCB Light"/>
                          <w:sz w:val="18"/>
                          <w:lang w:val="en-US"/>
                        </w:rPr>
                      </w:pPr>
                      <w:r>
                        <w:rPr>
                          <w:rFonts w:ascii="Gill Sans for JCB Light" w:hAnsi="Gill Sans for JCB Light"/>
                          <w:sz w:val="18"/>
                          <w:lang w:val="en-US"/>
                        </w:rPr>
                        <w:t>fax: (91) 129 2309050</w:t>
                      </w:r>
                    </w:p>
                    <w:p w14:paraId="28DEB72B" w14:textId="77777777" w:rsidR="00F87B59" w:rsidRDefault="00F87B59">
                      <w:pPr>
                        <w:spacing w:line="312" w:lineRule="auto"/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rFonts w:ascii="Gill Sans for JCB Light" w:hAnsi="Gill Sans for JCB Light"/>
                          <w:sz w:val="18"/>
                          <w:lang w:val="en-US"/>
                        </w:rPr>
                        <w:t>www.jcb.com</w:t>
                      </w:r>
                    </w:p>
                  </w:txbxContent>
                </v:textbox>
              </v:rect>
            </w:pict>
          </mc:Fallback>
        </mc:AlternateContent>
      </w:r>
    </w:p>
    <w:p w14:paraId="28DEB6F0" w14:textId="77777777" w:rsidR="00F87B59" w:rsidRDefault="00F87B59">
      <w:pPr>
        <w:tabs>
          <w:tab w:val="left" w:pos="7200"/>
        </w:tabs>
        <w:ind w:right="-778"/>
        <w:jc w:val="both"/>
        <w:rPr>
          <w:b/>
          <w:sz w:val="28"/>
          <w:u w:val="single"/>
        </w:rPr>
      </w:pPr>
    </w:p>
    <w:p w14:paraId="28DEB6F1" w14:textId="77777777" w:rsidR="007F23D7" w:rsidRDefault="007F23D7" w:rsidP="00387731">
      <w:pPr>
        <w:tabs>
          <w:tab w:val="left" w:pos="1275"/>
        </w:tabs>
        <w:ind w:left="180"/>
        <w:jc w:val="both"/>
      </w:pPr>
    </w:p>
    <w:p w14:paraId="28DEB6F2" w14:textId="77777777" w:rsidR="00900262" w:rsidRDefault="00900262" w:rsidP="00900262">
      <w:pPr>
        <w:tabs>
          <w:tab w:val="left" w:pos="1275"/>
        </w:tabs>
        <w:jc w:val="both"/>
      </w:pPr>
    </w:p>
    <w:p w14:paraId="28DEB6F3" w14:textId="77777777" w:rsidR="00900262" w:rsidRDefault="00900262" w:rsidP="003C2C01">
      <w:pPr>
        <w:tabs>
          <w:tab w:val="left" w:pos="1275"/>
        </w:tabs>
        <w:ind w:left="180"/>
        <w:jc w:val="both"/>
      </w:pPr>
    </w:p>
    <w:p w14:paraId="475FE3A1" w14:textId="7969DED7" w:rsidR="00857AB5" w:rsidRDefault="00857AB5" w:rsidP="00857AB5">
      <w:pPr>
        <w:jc w:val="both"/>
        <w:rPr>
          <w:rFonts w:ascii="Cambria" w:hAnsi="Cambria" w:cs="Arial"/>
          <w:sz w:val="20"/>
        </w:rPr>
      </w:pPr>
    </w:p>
    <w:p w14:paraId="6D96DDB5" w14:textId="4FC44F7B" w:rsidR="00105489" w:rsidRPr="001801A6" w:rsidRDefault="00105489" w:rsidP="00857AB5">
      <w:pPr>
        <w:jc w:val="both"/>
        <w:rPr>
          <w:rFonts w:asciiTheme="minorHAnsi" w:hAnsiTheme="minorHAnsi" w:cstheme="minorHAnsi"/>
          <w:sz w:val="20"/>
        </w:rPr>
      </w:pPr>
    </w:p>
    <w:p w14:paraId="3929FCB9" w14:textId="77777777" w:rsidR="00105489" w:rsidRPr="001801A6" w:rsidRDefault="00105489" w:rsidP="00857AB5">
      <w:pPr>
        <w:jc w:val="both"/>
        <w:rPr>
          <w:rFonts w:asciiTheme="minorHAnsi" w:hAnsiTheme="minorHAnsi" w:cstheme="minorHAnsi"/>
          <w:sz w:val="20"/>
        </w:rPr>
      </w:pPr>
    </w:p>
    <w:p w14:paraId="715419A5" w14:textId="77777777" w:rsidR="00260DE2" w:rsidRPr="0000029F" w:rsidRDefault="00260DE2" w:rsidP="00260DE2">
      <w:pPr>
        <w:ind w:left="6480" w:hanging="6210"/>
        <w:jc w:val="center"/>
        <w:rPr>
          <w:b/>
          <w:sz w:val="22"/>
          <w:szCs w:val="22"/>
        </w:rPr>
      </w:pPr>
      <w:r w:rsidRPr="0000029F">
        <w:rPr>
          <w:b/>
          <w:sz w:val="22"/>
          <w:szCs w:val="22"/>
        </w:rPr>
        <w:t>KYC FORMAT</w:t>
      </w:r>
    </w:p>
    <w:p w14:paraId="4268CDB8" w14:textId="77777777" w:rsidR="00260DE2" w:rsidRPr="0000029F" w:rsidRDefault="00260DE2" w:rsidP="00260DE2">
      <w:pPr>
        <w:ind w:left="6480" w:hanging="6210"/>
        <w:jc w:val="both"/>
        <w:rPr>
          <w:sz w:val="22"/>
          <w:szCs w:val="22"/>
        </w:rPr>
      </w:pPr>
      <w:r w:rsidRPr="0000029F">
        <w:rPr>
          <w:sz w:val="22"/>
          <w:szCs w:val="22"/>
        </w:rPr>
        <w:t xml:space="preserve">    </w:t>
      </w:r>
      <w:r w:rsidRPr="0000029F">
        <w:rPr>
          <w:sz w:val="22"/>
          <w:szCs w:val="22"/>
        </w:rPr>
        <w:tab/>
        <w:t xml:space="preserve"> </w:t>
      </w:r>
    </w:p>
    <w:p w14:paraId="716EA600" w14:textId="5770CF44" w:rsidR="00260DE2" w:rsidRPr="0000029F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 xml:space="preserve">1. </w:t>
      </w:r>
      <w:r w:rsidRPr="0000029F">
        <w:rPr>
          <w:sz w:val="22"/>
          <w:szCs w:val="22"/>
        </w:rPr>
        <w:tab/>
        <w:t>Name of the Company</w:t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  <w:t xml:space="preserve">:  </w:t>
      </w:r>
      <w:r w:rsidR="008D3FFC">
        <w:rPr>
          <w:sz w:val="20"/>
          <w:lang w:val="en-IN"/>
        </w:rPr>
        <w:t>JCB INDIA LIMITED</w:t>
      </w:r>
      <w:r w:rsidRPr="0000029F">
        <w:rPr>
          <w:sz w:val="22"/>
          <w:szCs w:val="22"/>
        </w:rPr>
        <w:tab/>
      </w:r>
    </w:p>
    <w:p w14:paraId="3CE33B79" w14:textId="77777777" w:rsidR="00260DE2" w:rsidRPr="0000029F" w:rsidRDefault="00260DE2" w:rsidP="00260DE2">
      <w:pPr>
        <w:jc w:val="both"/>
        <w:rPr>
          <w:sz w:val="22"/>
          <w:szCs w:val="22"/>
        </w:rPr>
      </w:pPr>
    </w:p>
    <w:p w14:paraId="746D52F7" w14:textId="71BAB54C" w:rsidR="00260DE2" w:rsidRPr="0000029F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>2.</w:t>
      </w:r>
      <w:r w:rsidRPr="0000029F">
        <w:rPr>
          <w:sz w:val="22"/>
          <w:szCs w:val="22"/>
        </w:rPr>
        <w:tab/>
        <w:t>Type of Company</w:t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  <w:t>:</w:t>
      </w:r>
      <w:r w:rsidR="008D3FFC">
        <w:rPr>
          <w:sz w:val="22"/>
          <w:szCs w:val="22"/>
        </w:rPr>
        <w:t xml:space="preserve"> Pvt Ltd.</w:t>
      </w:r>
    </w:p>
    <w:p w14:paraId="2114CEE9" w14:textId="77777777" w:rsidR="00260DE2" w:rsidRPr="0000029F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ab/>
        <w:t xml:space="preserve">(Proprietary /Partnership /Private / </w:t>
      </w:r>
    </w:p>
    <w:p w14:paraId="365279D1" w14:textId="77777777" w:rsidR="00260DE2" w:rsidRPr="0000029F" w:rsidRDefault="00260DE2" w:rsidP="00260DE2">
      <w:pPr>
        <w:ind w:firstLine="720"/>
        <w:jc w:val="both"/>
        <w:rPr>
          <w:sz w:val="22"/>
          <w:szCs w:val="22"/>
        </w:rPr>
      </w:pPr>
      <w:r w:rsidRPr="0000029F">
        <w:rPr>
          <w:sz w:val="22"/>
          <w:szCs w:val="22"/>
        </w:rPr>
        <w:t xml:space="preserve">Public </w:t>
      </w:r>
      <w:proofErr w:type="gramStart"/>
      <w:r w:rsidRPr="0000029F">
        <w:rPr>
          <w:sz w:val="22"/>
          <w:szCs w:val="22"/>
        </w:rPr>
        <w:t>Limited )</w:t>
      </w:r>
      <w:proofErr w:type="gramEnd"/>
    </w:p>
    <w:p w14:paraId="1E096582" w14:textId="77777777" w:rsidR="008D3FFC" w:rsidRDefault="008D3FFC" w:rsidP="00260DE2">
      <w:pPr>
        <w:jc w:val="both"/>
        <w:rPr>
          <w:sz w:val="22"/>
          <w:szCs w:val="22"/>
        </w:rPr>
      </w:pPr>
    </w:p>
    <w:p w14:paraId="74B6879D" w14:textId="16CEFE95" w:rsidR="00260DE2" w:rsidRPr="0000029F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 xml:space="preserve">3. </w:t>
      </w:r>
      <w:r w:rsidRPr="0000029F">
        <w:rPr>
          <w:sz w:val="22"/>
          <w:szCs w:val="22"/>
        </w:rPr>
        <w:tab/>
        <w:t>Name/s of the Owners / Directors</w:t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</w:p>
    <w:p w14:paraId="7DF70524" w14:textId="5542FFEE" w:rsidR="00260DE2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ab/>
        <w:t xml:space="preserve">Tel / </w:t>
      </w:r>
      <w:proofErr w:type="spellStart"/>
      <w:r w:rsidRPr="0000029F">
        <w:rPr>
          <w:sz w:val="22"/>
          <w:szCs w:val="22"/>
        </w:rPr>
        <w:t>Mob.Nos</w:t>
      </w:r>
      <w:proofErr w:type="spellEnd"/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  <w:t>:</w:t>
      </w:r>
    </w:p>
    <w:p w14:paraId="06612668" w14:textId="77777777" w:rsidR="00397F9D" w:rsidRPr="0000029F" w:rsidRDefault="00397F9D" w:rsidP="00260DE2">
      <w:pPr>
        <w:jc w:val="both"/>
        <w:rPr>
          <w:sz w:val="22"/>
          <w:szCs w:val="22"/>
        </w:rPr>
      </w:pPr>
    </w:p>
    <w:p w14:paraId="08A56B6B" w14:textId="77777777" w:rsidR="008D3FFC" w:rsidRDefault="00260DE2" w:rsidP="008D3FFC">
      <w:pPr>
        <w:autoSpaceDE w:val="0"/>
        <w:autoSpaceDN w:val="0"/>
        <w:adjustRightInd w:val="0"/>
        <w:rPr>
          <w:sz w:val="20"/>
          <w:lang w:val="en-IN"/>
        </w:rPr>
      </w:pPr>
      <w:r w:rsidRPr="0000029F">
        <w:rPr>
          <w:sz w:val="22"/>
          <w:szCs w:val="22"/>
        </w:rPr>
        <w:t>4.</w:t>
      </w:r>
      <w:r w:rsidRPr="0000029F">
        <w:rPr>
          <w:sz w:val="22"/>
          <w:szCs w:val="22"/>
        </w:rPr>
        <w:tab/>
        <w:t>Address</w:t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  <w:t>:</w:t>
      </w:r>
      <w:r w:rsidR="008D3FFC" w:rsidRPr="008D3FFC">
        <w:rPr>
          <w:sz w:val="20"/>
          <w:lang w:val="en-IN"/>
        </w:rPr>
        <w:t xml:space="preserve"> </w:t>
      </w:r>
      <w:r w:rsidR="008D3FFC">
        <w:rPr>
          <w:sz w:val="20"/>
          <w:lang w:val="en-IN"/>
        </w:rPr>
        <w:t xml:space="preserve">Talegaon Floriculture and Industrial </w:t>
      </w:r>
      <w:proofErr w:type="gramStart"/>
      <w:r w:rsidR="008D3FFC">
        <w:rPr>
          <w:sz w:val="20"/>
          <w:lang w:val="en-IN"/>
        </w:rPr>
        <w:t>Park,,</w:t>
      </w:r>
      <w:proofErr w:type="gramEnd"/>
      <w:r w:rsidR="008D3FFC">
        <w:rPr>
          <w:sz w:val="20"/>
          <w:lang w:val="en-IN"/>
        </w:rPr>
        <w:t xml:space="preserve"> PLOT A and </w:t>
      </w:r>
      <w:r w:rsidR="008D3FFC">
        <w:rPr>
          <w:sz w:val="20"/>
          <w:lang w:val="en-IN"/>
        </w:rPr>
        <w:t xml:space="preserve"> </w:t>
      </w:r>
    </w:p>
    <w:p w14:paraId="50458AEF" w14:textId="4DD36F0E" w:rsidR="008D3FFC" w:rsidRDefault="008D3FFC" w:rsidP="008D3FFC">
      <w:pPr>
        <w:autoSpaceDE w:val="0"/>
        <w:autoSpaceDN w:val="0"/>
        <w:adjustRightInd w:val="0"/>
        <w:rPr>
          <w:sz w:val="20"/>
          <w:lang w:val="en-IN"/>
        </w:rPr>
      </w:pPr>
      <w:r>
        <w:rPr>
          <w:sz w:val="20"/>
          <w:lang w:val="en-IN"/>
        </w:rPr>
        <w:t xml:space="preserve">                                                                                         </w:t>
      </w:r>
      <w:r>
        <w:rPr>
          <w:sz w:val="20"/>
          <w:lang w:val="en-IN"/>
        </w:rPr>
        <w:t xml:space="preserve">B, Village </w:t>
      </w:r>
      <w:proofErr w:type="spellStart"/>
      <w:r>
        <w:rPr>
          <w:sz w:val="20"/>
          <w:lang w:val="en-IN"/>
        </w:rPr>
        <w:t>Ambi</w:t>
      </w:r>
      <w:proofErr w:type="spellEnd"/>
      <w:r>
        <w:rPr>
          <w:sz w:val="20"/>
          <w:lang w:val="en-IN"/>
        </w:rPr>
        <w:t>,</w:t>
      </w:r>
    </w:p>
    <w:p w14:paraId="355C0C8D" w14:textId="77777777" w:rsidR="008D3FFC" w:rsidRDefault="008D3FFC" w:rsidP="008D3FFC">
      <w:pPr>
        <w:autoSpaceDE w:val="0"/>
        <w:autoSpaceDN w:val="0"/>
        <w:adjustRightInd w:val="0"/>
        <w:rPr>
          <w:sz w:val="20"/>
          <w:lang w:val="en-IN"/>
        </w:rPr>
      </w:pPr>
      <w:r>
        <w:rPr>
          <w:sz w:val="20"/>
          <w:lang w:val="en-IN"/>
        </w:rPr>
        <w:t xml:space="preserve">                                                                                         </w:t>
      </w:r>
      <w:proofErr w:type="spellStart"/>
      <w:r>
        <w:rPr>
          <w:sz w:val="20"/>
          <w:lang w:val="en-IN"/>
        </w:rPr>
        <w:t>Navlakh</w:t>
      </w:r>
      <w:proofErr w:type="spellEnd"/>
      <w:r>
        <w:rPr>
          <w:sz w:val="20"/>
          <w:lang w:val="en-IN"/>
        </w:rPr>
        <w:t xml:space="preserve"> </w:t>
      </w:r>
      <w:proofErr w:type="spellStart"/>
      <w:proofErr w:type="gramStart"/>
      <w:r>
        <w:rPr>
          <w:sz w:val="20"/>
          <w:lang w:val="en-IN"/>
        </w:rPr>
        <w:t>Umbhare</w:t>
      </w:r>
      <w:proofErr w:type="spellEnd"/>
      <w:r>
        <w:rPr>
          <w:sz w:val="20"/>
          <w:lang w:val="en-IN"/>
        </w:rPr>
        <w:t>,,</w:t>
      </w:r>
      <w:proofErr w:type="gramEnd"/>
      <w:r>
        <w:rPr>
          <w:sz w:val="20"/>
          <w:lang w:val="en-IN"/>
        </w:rPr>
        <w:t xml:space="preserve"> Tal. </w:t>
      </w:r>
      <w:proofErr w:type="spellStart"/>
      <w:r>
        <w:rPr>
          <w:sz w:val="20"/>
          <w:lang w:val="en-IN"/>
        </w:rPr>
        <w:t>Maval</w:t>
      </w:r>
      <w:proofErr w:type="spellEnd"/>
      <w:r>
        <w:rPr>
          <w:sz w:val="20"/>
          <w:lang w:val="en-IN"/>
        </w:rPr>
        <w:t xml:space="preserve">, Talegaon </w:t>
      </w:r>
      <w:proofErr w:type="spellStart"/>
      <w:r>
        <w:rPr>
          <w:sz w:val="20"/>
          <w:lang w:val="en-IN"/>
        </w:rPr>
        <w:t>Dabhade</w:t>
      </w:r>
      <w:proofErr w:type="spellEnd"/>
      <w:r>
        <w:rPr>
          <w:sz w:val="20"/>
          <w:lang w:val="en-IN"/>
        </w:rPr>
        <w:t xml:space="preserve">, </w:t>
      </w:r>
      <w:r>
        <w:rPr>
          <w:sz w:val="20"/>
          <w:lang w:val="en-IN"/>
        </w:rPr>
        <w:t xml:space="preserve">         </w:t>
      </w:r>
    </w:p>
    <w:p w14:paraId="088D3C81" w14:textId="281EA167" w:rsidR="00260DE2" w:rsidRPr="008D3FFC" w:rsidRDefault="008D3FFC" w:rsidP="008D3FFC">
      <w:pPr>
        <w:autoSpaceDE w:val="0"/>
        <w:autoSpaceDN w:val="0"/>
        <w:adjustRightInd w:val="0"/>
        <w:rPr>
          <w:sz w:val="20"/>
          <w:lang w:val="en-IN"/>
        </w:rPr>
      </w:pPr>
      <w:r>
        <w:rPr>
          <w:sz w:val="20"/>
          <w:lang w:val="en-IN"/>
        </w:rPr>
        <w:t xml:space="preserve">                                                                                         </w:t>
      </w:r>
      <w:r>
        <w:rPr>
          <w:sz w:val="20"/>
          <w:lang w:val="en-IN"/>
        </w:rPr>
        <w:t>Pune, Maharashtra,410507</w:t>
      </w:r>
    </w:p>
    <w:p w14:paraId="2D56CF3F" w14:textId="77777777" w:rsidR="00260DE2" w:rsidRPr="0000029F" w:rsidRDefault="00260DE2" w:rsidP="00260DE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Address Proof /</w:t>
      </w:r>
    </w:p>
    <w:p w14:paraId="5EFA5F9E" w14:textId="77777777" w:rsidR="00260DE2" w:rsidRPr="0000029F" w:rsidRDefault="00260DE2" w:rsidP="00260DE2">
      <w:pPr>
        <w:jc w:val="both"/>
        <w:rPr>
          <w:sz w:val="22"/>
          <w:szCs w:val="22"/>
        </w:rPr>
      </w:pPr>
    </w:p>
    <w:p w14:paraId="46330B96" w14:textId="77777777" w:rsidR="00260DE2" w:rsidRPr="0000029F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>5.</w:t>
      </w:r>
      <w:r w:rsidRPr="0000029F">
        <w:rPr>
          <w:sz w:val="22"/>
          <w:szCs w:val="22"/>
        </w:rPr>
        <w:tab/>
        <w:t>Telephone No.</w:t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  <w:t>:</w:t>
      </w:r>
    </w:p>
    <w:p w14:paraId="51CD0EB8" w14:textId="77777777" w:rsidR="00397F9D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ab/>
      </w:r>
    </w:p>
    <w:p w14:paraId="37ED11CD" w14:textId="3D466CE9" w:rsidR="00260DE2" w:rsidRPr="0000029F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ab/>
        <w:t>Fax No.</w:t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  <w:t>:</w:t>
      </w:r>
    </w:p>
    <w:p w14:paraId="0E8D5A25" w14:textId="77777777" w:rsidR="00260DE2" w:rsidRPr="0000029F" w:rsidRDefault="00260DE2" w:rsidP="00260DE2">
      <w:pPr>
        <w:jc w:val="both"/>
        <w:rPr>
          <w:sz w:val="22"/>
          <w:szCs w:val="22"/>
        </w:rPr>
      </w:pPr>
    </w:p>
    <w:p w14:paraId="5FC7EFCB" w14:textId="77777777" w:rsidR="00260DE2" w:rsidRPr="0000029F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>6.</w:t>
      </w:r>
      <w:r w:rsidRPr="0000029F">
        <w:rPr>
          <w:sz w:val="22"/>
          <w:szCs w:val="22"/>
        </w:rPr>
        <w:tab/>
        <w:t xml:space="preserve">Name of the Accountant / In-Charge </w:t>
      </w:r>
      <w:r w:rsidRPr="0000029F">
        <w:rPr>
          <w:sz w:val="22"/>
          <w:szCs w:val="22"/>
        </w:rPr>
        <w:tab/>
        <w:t>:</w:t>
      </w:r>
    </w:p>
    <w:p w14:paraId="14471AFC" w14:textId="77777777" w:rsidR="00260DE2" w:rsidRPr="0000029F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 xml:space="preserve">           </w:t>
      </w:r>
      <w:r w:rsidRPr="0000029F">
        <w:rPr>
          <w:sz w:val="22"/>
          <w:szCs w:val="22"/>
        </w:rPr>
        <w:tab/>
        <w:t>for Payment follow up</w:t>
      </w:r>
    </w:p>
    <w:p w14:paraId="4D84D526" w14:textId="77777777" w:rsidR="00260DE2" w:rsidRPr="0000029F" w:rsidRDefault="00260DE2" w:rsidP="00260DE2">
      <w:pPr>
        <w:jc w:val="both"/>
        <w:rPr>
          <w:sz w:val="22"/>
          <w:szCs w:val="22"/>
        </w:rPr>
      </w:pPr>
    </w:p>
    <w:p w14:paraId="7BF1ED04" w14:textId="77777777" w:rsidR="00260DE2" w:rsidRPr="0000029F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 xml:space="preserve">7. </w:t>
      </w:r>
      <w:r w:rsidRPr="0000029F">
        <w:rPr>
          <w:sz w:val="22"/>
          <w:szCs w:val="22"/>
        </w:rPr>
        <w:tab/>
        <w:t xml:space="preserve">Current Monthly Total Volume of </w:t>
      </w:r>
      <w:r w:rsidRPr="0000029F">
        <w:rPr>
          <w:sz w:val="22"/>
          <w:szCs w:val="22"/>
        </w:rPr>
        <w:tab/>
        <w:t>:</w:t>
      </w:r>
    </w:p>
    <w:p w14:paraId="0B1EA6F8" w14:textId="77777777" w:rsidR="00260DE2" w:rsidRPr="0000029F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ab/>
        <w:t>the Company / Revenue</w:t>
      </w:r>
    </w:p>
    <w:p w14:paraId="1B4733B6" w14:textId="77777777" w:rsidR="00260DE2" w:rsidRPr="0000029F" w:rsidRDefault="00260DE2" w:rsidP="00260DE2">
      <w:pPr>
        <w:jc w:val="both"/>
        <w:rPr>
          <w:sz w:val="22"/>
          <w:szCs w:val="22"/>
        </w:rPr>
      </w:pPr>
    </w:p>
    <w:p w14:paraId="15978325" w14:textId="535A315F" w:rsidR="00260DE2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 xml:space="preserve">8. </w:t>
      </w:r>
      <w:r w:rsidRPr="0000029F">
        <w:rPr>
          <w:sz w:val="22"/>
          <w:szCs w:val="22"/>
        </w:rPr>
        <w:tab/>
        <w:t>COMPANY PAN NO.</w:t>
      </w:r>
      <w:r w:rsidRPr="0000029F">
        <w:rPr>
          <w:sz w:val="22"/>
          <w:szCs w:val="22"/>
        </w:rPr>
        <w:tab/>
      </w:r>
      <w:r w:rsidR="008D3FFC">
        <w:rPr>
          <w:sz w:val="22"/>
          <w:szCs w:val="22"/>
        </w:rPr>
        <w:t xml:space="preserve">                             </w:t>
      </w:r>
      <w:r w:rsidR="008D3FFC">
        <w:rPr>
          <w:sz w:val="20"/>
          <w:lang w:val="en-IN"/>
        </w:rPr>
        <w:t>AAACE0078P1</w:t>
      </w:r>
    </w:p>
    <w:p w14:paraId="708ED47E" w14:textId="4D4B0DB8" w:rsidR="00260DE2" w:rsidRPr="0000029F" w:rsidRDefault="00260DE2" w:rsidP="00260DE2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GST. NO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 xml:space="preserve"> </w:t>
      </w:r>
      <w:r w:rsidR="008D3FFC">
        <w:rPr>
          <w:sz w:val="20"/>
          <w:lang w:val="en-IN"/>
        </w:rPr>
        <w:t>27AAACE0078P1ZD</w:t>
      </w:r>
    </w:p>
    <w:p w14:paraId="2C04258A" w14:textId="77777777" w:rsidR="00260DE2" w:rsidRPr="0000029F" w:rsidRDefault="00260DE2" w:rsidP="00260DE2">
      <w:pPr>
        <w:jc w:val="both"/>
        <w:rPr>
          <w:sz w:val="22"/>
          <w:szCs w:val="22"/>
        </w:rPr>
      </w:pPr>
    </w:p>
    <w:p w14:paraId="3620ED36" w14:textId="77777777" w:rsidR="00260DE2" w:rsidRPr="0000029F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>9.</w:t>
      </w:r>
      <w:r w:rsidRPr="0000029F">
        <w:rPr>
          <w:sz w:val="22"/>
          <w:szCs w:val="22"/>
        </w:rPr>
        <w:tab/>
        <w:t xml:space="preserve">Branches in </w:t>
      </w:r>
      <w:smartTag w:uri="urn:schemas-microsoft-com:office:smarttags" w:element="country-region">
        <w:smartTag w:uri="urn:schemas-microsoft-com:office:smarttags" w:element="place">
          <w:r w:rsidRPr="0000029F">
            <w:rPr>
              <w:sz w:val="22"/>
              <w:szCs w:val="22"/>
            </w:rPr>
            <w:t>India</w:t>
          </w:r>
        </w:smartTag>
      </w:smartTag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  <w:t>:</w:t>
      </w:r>
    </w:p>
    <w:p w14:paraId="2B1FEC8C" w14:textId="77777777" w:rsidR="00260DE2" w:rsidRPr="0000029F" w:rsidRDefault="00260DE2" w:rsidP="00260DE2">
      <w:pPr>
        <w:jc w:val="both"/>
        <w:rPr>
          <w:sz w:val="22"/>
          <w:szCs w:val="22"/>
        </w:rPr>
      </w:pPr>
    </w:p>
    <w:p w14:paraId="02C270A2" w14:textId="77777777" w:rsidR="00260DE2" w:rsidRPr="0000029F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>10.</w:t>
      </w:r>
      <w:r w:rsidRPr="0000029F">
        <w:rPr>
          <w:sz w:val="22"/>
          <w:szCs w:val="22"/>
        </w:rPr>
        <w:tab/>
      </w:r>
      <w:r>
        <w:rPr>
          <w:sz w:val="22"/>
          <w:szCs w:val="22"/>
        </w:rPr>
        <w:t>Photo I-card of Signature</w:t>
      </w:r>
      <w:r>
        <w:rPr>
          <w:sz w:val="22"/>
          <w:szCs w:val="22"/>
        </w:rPr>
        <w:tab/>
      </w:r>
      <w:r w:rsidRPr="0000029F">
        <w:rPr>
          <w:sz w:val="22"/>
          <w:szCs w:val="22"/>
        </w:rPr>
        <w:tab/>
        <w:t>:</w:t>
      </w:r>
    </w:p>
    <w:p w14:paraId="3C404737" w14:textId="77777777" w:rsidR="00260DE2" w:rsidRPr="0000029F" w:rsidRDefault="00260DE2" w:rsidP="00260DE2">
      <w:pPr>
        <w:jc w:val="both"/>
        <w:rPr>
          <w:sz w:val="22"/>
          <w:szCs w:val="22"/>
        </w:rPr>
      </w:pPr>
    </w:p>
    <w:p w14:paraId="08F8E752" w14:textId="77777777" w:rsidR="00260DE2" w:rsidRDefault="00260DE2" w:rsidP="00260DE2">
      <w:pPr>
        <w:jc w:val="both"/>
        <w:rPr>
          <w:b/>
          <w:sz w:val="22"/>
          <w:szCs w:val="22"/>
        </w:rPr>
      </w:pPr>
      <w:r w:rsidRPr="0000029F">
        <w:rPr>
          <w:sz w:val="22"/>
          <w:szCs w:val="22"/>
        </w:rPr>
        <w:t>11.</w:t>
      </w:r>
      <w:r w:rsidRPr="0000029F">
        <w:rPr>
          <w:sz w:val="22"/>
          <w:szCs w:val="22"/>
        </w:rPr>
        <w:tab/>
        <w:t>References</w:t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</w:r>
      <w:r w:rsidRPr="0000029F">
        <w:rPr>
          <w:sz w:val="22"/>
          <w:szCs w:val="22"/>
        </w:rPr>
        <w:tab/>
        <w:t xml:space="preserve">: </w:t>
      </w:r>
      <w:r w:rsidRPr="0000029F">
        <w:rPr>
          <w:sz w:val="22"/>
          <w:szCs w:val="22"/>
        </w:rPr>
        <w:tab/>
      </w:r>
    </w:p>
    <w:p w14:paraId="4FCEDC33" w14:textId="77777777" w:rsidR="00260DE2" w:rsidRDefault="00260DE2" w:rsidP="00260DE2">
      <w:pPr>
        <w:jc w:val="both"/>
        <w:rPr>
          <w:sz w:val="22"/>
          <w:szCs w:val="22"/>
        </w:rPr>
      </w:pPr>
    </w:p>
    <w:p w14:paraId="4DE27F32" w14:textId="2A1E8FA7" w:rsidR="00260DE2" w:rsidRPr="0000029F" w:rsidRDefault="00260DE2" w:rsidP="00260DE2">
      <w:pPr>
        <w:jc w:val="both"/>
        <w:rPr>
          <w:sz w:val="22"/>
          <w:szCs w:val="22"/>
        </w:rPr>
      </w:pPr>
      <w:r w:rsidRPr="000548E7">
        <w:rPr>
          <w:b/>
          <w:sz w:val="22"/>
          <w:szCs w:val="22"/>
        </w:rPr>
        <w:t xml:space="preserve">12. </w:t>
      </w:r>
      <w:r w:rsidRPr="000548E7">
        <w:rPr>
          <w:b/>
          <w:sz w:val="22"/>
          <w:szCs w:val="22"/>
        </w:rPr>
        <w:tab/>
        <w:t>IEC CODE / Certificate copy</w:t>
      </w:r>
      <w:r w:rsidRPr="000548E7">
        <w:rPr>
          <w:b/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 w:rsidR="008D3FFC">
        <w:rPr>
          <w:rFonts w:ascii="Arial" w:hAnsi="Arial" w:cs="Arial"/>
          <w:b/>
          <w:bCs/>
          <w:sz w:val="16"/>
          <w:szCs w:val="16"/>
          <w:lang w:val="en-IN"/>
        </w:rPr>
        <w:t>0588049468</w:t>
      </w:r>
    </w:p>
    <w:p w14:paraId="053685DF" w14:textId="77777777" w:rsidR="00260DE2" w:rsidRDefault="00260DE2" w:rsidP="00260DE2">
      <w:pPr>
        <w:jc w:val="both"/>
        <w:rPr>
          <w:sz w:val="22"/>
          <w:szCs w:val="22"/>
        </w:rPr>
      </w:pPr>
    </w:p>
    <w:p w14:paraId="17BA7449" w14:textId="77777777" w:rsidR="00260DE2" w:rsidRPr="0000029F" w:rsidRDefault="00260DE2" w:rsidP="00260DE2">
      <w:pPr>
        <w:jc w:val="both"/>
        <w:rPr>
          <w:sz w:val="22"/>
          <w:szCs w:val="22"/>
        </w:rPr>
      </w:pPr>
    </w:p>
    <w:p w14:paraId="670BD7CE" w14:textId="77777777" w:rsidR="00260DE2" w:rsidRPr="0000029F" w:rsidRDefault="00260DE2" w:rsidP="00260DE2">
      <w:pPr>
        <w:jc w:val="both"/>
        <w:rPr>
          <w:sz w:val="22"/>
          <w:szCs w:val="22"/>
        </w:rPr>
      </w:pPr>
      <w:r w:rsidRPr="0000029F">
        <w:rPr>
          <w:sz w:val="22"/>
          <w:szCs w:val="22"/>
        </w:rPr>
        <w:t>We confirm that the details pro</w:t>
      </w:r>
      <w:r>
        <w:rPr>
          <w:sz w:val="22"/>
          <w:szCs w:val="22"/>
        </w:rPr>
        <w:t>vided above by us are complete</w:t>
      </w:r>
      <w:r w:rsidRPr="0000029F">
        <w:rPr>
          <w:sz w:val="22"/>
          <w:szCs w:val="22"/>
        </w:rPr>
        <w:t xml:space="preserve"> correct and true.</w:t>
      </w:r>
    </w:p>
    <w:p w14:paraId="34A85FE7" w14:textId="4312296C" w:rsidR="00EA6472" w:rsidRDefault="008D3FFC" w:rsidP="008D3FFC">
      <w:pPr>
        <w:tabs>
          <w:tab w:val="left" w:pos="1275"/>
        </w:tabs>
        <w:ind w:left="180"/>
        <w:jc w:val="both"/>
      </w:pPr>
      <w:r w:rsidRPr="00EA6472">
        <w:rPr>
          <w:noProof/>
        </w:rPr>
        <w:drawing>
          <wp:inline distT="0" distB="0" distL="0" distR="0" wp14:anchorId="3A96FF94" wp14:editId="4DD7A4FC">
            <wp:extent cx="1771650" cy="8448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607" cy="871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6472">
      <w:headerReference w:type="default" r:id="rId11"/>
      <w:footerReference w:type="default" r:id="rId12"/>
      <w:pgSz w:w="11909" w:h="16834"/>
      <w:pgMar w:top="1797" w:right="1797" w:bottom="1134" w:left="11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DEB715" w14:textId="77777777" w:rsidR="005525AD" w:rsidRDefault="005525AD">
      <w:r>
        <w:separator/>
      </w:r>
    </w:p>
  </w:endnote>
  <w:endnote w:type="continuationSeparator" w:id="0">
    <w:p w14:paraId="28DEB716" w14:textId="77777777" w:rsidR="005525AD" w:rsidRDefault="00552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for JCB Light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CB Sales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Gill Sans for JCB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EB71A" w14:textId="77777777" w:rsidR="00F87B59" w:rsidRDefault="009A1236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28DEB723" wp14:editId="28DEB724">
              <wp:simplePos x="0" y="0"/>
              <wp:positionH relativeFrom="column">
                <wp:posOffset>0</wp:posOffset>
              </wp:positionH>
              <wp:positionV relativeFrom="paragraph">
                <wp:posOffset>-91440</wp:posOffset>
              </wp:positionV>
              <wp:extent cx="5492115" cy="198755"/>
              <wp:effectExtent l="0" t="0" r="0" b="0"/>
              <wp:wrapNone/>
              <wp:docPr id="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92115" cy="198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50800">
                            <a:solidFill>
                              <a:srgbClr val="FFFF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8DEB731" w14:textId="77777777" w:rsidR="00F87B59" w:rsidRDefault="00F87B59">
                          <w:pPr>
                            <w:pStyle w:val="Fixedtext"/>
                            <w:rPr>
                              <w:rFonts w:ascii="Gill Sans for JCB Light" w:hAnsi="Gill Sans for JCB Light"/>
                              <w:sz w:val="12"/>
                            </w:rPr>
                          </w:pPr>
                          <w:r>
                            <w:rPr>
                              <w:rFonts w:ascii="Gill Sans for JCB Light" w:hAnsi="Gill Sans for JCB Light"/>
                              <w:sz w:val="12"/>
                            </w:rPr>
                            <w:t xml:space="preserve">Registered Office: A-36, Mohan Co-operative Industrial Estate, </w:t>
                          </w:r>
                          <w:smartTag w:uri="urn:schemas-microsoft-com:office:smarttags" w:element="address">
                            <w:smartTag w:uri="urn:schemas-microsoft-com:office:smarttags" w:element="Street">
                              <w:r>
                                <w:rPr>
                                  <w:rFonts w:ascii="Gill Sans for JCB Light" w:hAnsi="Gill Sans for JCB Light"/>
                                  <w:sz w:val="12"/>
                                </w:rPr>
                                <w:t>Mathura Road</w:t>
                              </w:r>
                            </w:smartTag>
                            <w:r>
                              <w:rPr>
                                <w:rFonts w:ascii="Gill Sans for JCB Light" w:hAnsi="Gill Sans for JCB Light"/>
                                <w:sz w:val="12"/>
                              </w:rPr>
                              <w:t xml:space="preserve">, </w:t>
                            </w:r>
                            <w:smartTag w:uri="urn:schemas-microsoft-com:office:smarttags" w:element="City">
                              <w:r>
                                <w:rPr>
                                  <w:rFonts w:ascii="Gill Sans for JCB Light" w:hAnsi="Gill Sans for JCB Light"/>
                                  <w:sz w:val="12"/>
                                </w:rPr>
                                <w:t>New Delhi</w:t>
                              </w:r>
                            </w:smartTag>
                          </w:smartTag>
                          <w:r>
                            <w:rPr>
                              <w:rFonts w:ascii="Gill Sans for JCB Light" w:hAnsi="Gill Sans for JCB Light"/>
                              <w:sz w:val="12"/>
                            </w:rPr>
                            <w:t xml:space="preserve"> – 110044, </w:t>
                          </w:r>
                          <w:smartTag w:uri="urn:schemas-microsoft-com:office:smarttags" w:element="country-region">
                            <w:smartTag w:uri="urn:schemas-microsoft-com:office:smarttags" w:element="place">
                              <w:r>
                                <w:rPr>
                                  <w:rFonts w:ascii="Gill Sans for JCB Light" w:hAnsi="Gill Sans for JCB Light"/>
                                  <w:sz w:val="12"/>
                                </w:rPr>
                                <w:t>India</w:t>
                              </w:r>
                            </w:smartTag>
                          </w:smartTag>
                          <w:r>
                            <w:rPr>
                              <w:rFonts w:ascii="Gill Sans for JCB Light" w:hAnsi="Gill Sans for JCB Light"/>
                              <w:sz w:val="1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DEB723" id="Rectangle 5" o:spid="_x0000_s1030" style="position:absolute;margin-left:0;margin-top:-7.2pt;width:432.45pt;height:15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" o:allowincell="f" filled="f" stroked="f" strokecolor="yellow" strokeweight="4pt">
              <v:textbox inset="1pt,1pt,1pt,1pt">
                <w:txbxContent>
                  <w:p w14:paraId="28DEB731" w14:textId="77777777" w:rsidR="00F87B59" w:rsidRDefault="00F87B59">
                    <w:pPr>
                      <w:pStyle w:val="Fixedtext"/>
                      <w:rPr>
                        <w:rFonts w:ascii="Gill Sans for JCB Light" w:hAnsi="Gill Sans for JCB Light"/>
                        <w:sz w:val="12"/>
                      </w:rPr>
                    </w:pPr>
                    <w:r>
                      <w:rPr>
                        <w:rFonts w:ascii="Gill Sans for JCB Light" w:hAnsi="Gill Sans for JCB Light"/>
                        <w:sz w:val="12"/>
                      </w:rPr>
                      <w:t xml:space="preserve">Registered Office: A-36, Mohan Co-operative Industrial Estate, </w:t>
                    </w:r>
                    <w:smartTag w:uri="urn:schemas-microsoft-com:office:smarttags" w:element="address">
                      <w:smartTag w:uri="urn:schemas-microsoft-com:office:smarttags" w:element="Street">
                        <w:r>
                          <w:rPr>
                            <w:rFonts w:ascii="Gill Sans for JCB Light" w:hAnsi="Gill Sans for JCB Light"/>
                            <w:sz w:val="12"/>
                          </w:rPr>
                          <w:t>Mathura Road</w:t>
                        </w:r>
                      </w:smartTag>
                      <w:r>
                        <w:rPr>
                          <w:rFonts w:ascii="Gill Sans for JCB Light" w:hAnsi="Gill Sans for JCB Light"/>
                          <w:sz w:val="12"/>
                        </w:rPr>
                        <w:t xml:space="preserve">, </w:t>
                      </w:r>
                      <w:smartTag w:uri="urn:schemas-microsoft-com:office:smarttags" w:element="City">
                        <w:r>
                          <w:rPr>
                            <w:rFonts w:ascii="Gill Sans for JCB Light" w:hAnsi="Gill Sans for JCB Light"/>
                            <w:sz w:val="12"/>
                          </w:rPr>
                          <w:t>New Delhi</w:t>
                        </w:r>
                      </w:smartTag>
                    </w:smartTag>
                    <w:r>
                      <w:rPr>
                        <w:rFonts w:ascii="Gill Sans for JCB Light" w:hAnsi="Gill Sans for JCB Light"/>
                        <w:sz w:val="12"/>
                      </w:rPr>
                      <w:t xml:space="preserve"> – 110044, </w:t>
                    </w:r>
                    <w:smartTag w:uri="urn:schemas-microsoft-com:office:smarttags" w:element="country-region">
                      <w:smartTag w:uri="urn:schemas-microsoft-com:office:smarttags" w:element="place">
                        <w:r>
                          <w:rPr>
                            <w:rFonts w:ascii="Gill Sans for JCB Light" w:hAnsi="Gill Sans for JCB Light"/>
                            <w:sz w:val="12"/>
                          </w:rPr>
                          <w:t>India</w:t>
                        </w:r>
                      </w:smartTag>
                    </w:smartTag>
                    <w:r>
                      <w:rPr>
                        <w:rFonts w:ascii="Gill Sans for JCB Light" w:hAnsi="Gill Sans for JCB Light"/>
                        <w:sz w:val="12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DEB713" w14:textId="77777777" w:rsidR="005525AD" w:rsidRDefault="005525AD">
      <w:r>
        <w:separator/>
      </w:r>
    </w:p>
  </w:footnote>
  <w:footnote w:type="continuationSeparator" w:id="0">
    <w:p w14:paraId="28DEB714" w14:textId="77777777" w:rsidR="005525AD" w:rsidRDefault="005525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EB718" w14:textId="77777777" w:rsidR="00F87B59" w:rsidRDefault="009A1236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8DEB71D" wp14:editId="28DEB71E">
              <wp:simplePos x="0" y="0"/>
              <wp:positionH relativeFrom="column">
                <wp:posOffset>-182880</wp:posOffset>
              </wp:positionH>
              <wp:positionV relativeFrom="paragraph">
                <wp:posOffset>-450850</wp:posOffset>
              </wp:positionV>
              <wp:extent cx="1331595" cy="1367790"/>
              <wp:effectExtent l="0" t="0" r="0" b="0"/>
              <wp:wrapNone/>
              <wp:docPr id="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1595" cy="1367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DEB72C" w14:textId="77777777" w:rsidR="00F87B59" w:rsidRDefault="009A1236">
                          <w:pPr>
                            <w:rPr>
                              <w:rFonts w:ascii="JCB Sales" w:hAnsi="JCB Sales"/>
                              <w:sz w:val="156"/>
                            </w:rPr>
                          </w:pPr>
                          <w:r>
                            <w:rPr>
                              <w:rFonts w:ascii="JCB Sales" w:hAnsi="JCB Sales"/>
                              <w:noProof/>
                              <w:sz w:val="156"/>
                              <w:lang w:val="en-IN" w:eastAsia="en-IN"/>
                            </w:rPr>
                            <w:drawing>
                              <wp:inline distT="0" distB="0" distL="0" distR="0" wp14:anchorId="28DEB732" wp14:editId="28DEB733">
                                <wp:extent cx="1123950" cy="1057275"/>
                                <wp:effectExtent l="0" t="0" r="0" b="9525"/>
                                <wp:docPr id="5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23950" cy="10572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DEB71D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margin-left:-14.4pt;margin-top:-35.5pt;width:104.85pt;height:107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" o:allowincell="f" filled="f" stroked="f">
              <v:textbox>
                <w:txbxContent>
                  <w:p w14:paraId="28DEB72C" w14:textId="77777777" w:rsidR="00F87B59" w:rsidRDefault="009A1236">
                    <w:pPr>
                      <w:rPr>
                        <w:rFonts w:ascii="JCB Sales" w:hAnsi="JCB Sales"/>
                        <w:sz w:val="156"/>
                      </w:rPr>
                    </w:pPr>
                    <w:r>
                      <w:rPr>
                        <w:rFonts w:ascii="JCB Sales" w:hAnsi="JCB Sales"/>
                        <w:noProof/>
                        <w:sz w:val="156"/>
                        <w:lang w:val="en-IN" w:eastAsia="en-IN"/>
                      </w:rPr>
                      <w:drawing>
                        <wp:inline distT="0" distB="0" distL="0" distR="0" wp14:anchorId="28DEB732" wp14:editId="28DEB733">
                          <wp:extent cx="1123950" cy="1057275"/>
                          <wp:effectExtent l="0" t="0" r="0" b="9525"/>
                          <wp:docPr id="5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23950" cy="1057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8DEB71F" wp14:editId="28DEB720">
              <wp:simplePos x="0" y="0"/>
              <wp:positionH relativeFrom="column">
                <wp:posOffset>548640</wp:posOffset>
              </wp:positionH>
              <wp:positionV relativeFrom="paragraph">
                <wp:posOffset>280670</wp:posOffset>
              </wp:positionV>
              <wp:extent cx="5943600" cy="365760"/>
              <wp:effectExtent l="0" t="0" r="0" b="0"/>
              <wp:wrapNone/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DEB72D" w14:textId="77777777" w:rsidR="00F87B59" w:rsidRDefault="00F87B59">
                          <w:pPr>
                            <w:jc w:val="right"/>
                            <w:rPr>
                              <w:rFonts w:ascii="Gill Sans for JCB" w:hAnsi="Gill Sans for JCB"/>
                              <w:b/>
                              <w:sz w:val="30"/>
                            </w:rPr>
                          </w:pPr>
                          <w:r>
                            <w:rPr>
                              <w:rFonts w:ascii="Gill Sans for JCB" w:hAnsi="Gill Sans for JCB"/>
                              <w:b/>
                              <w:sz w:val="30"/>
                            </w:rPr>
                            <w:t xml:space="preserve">       JCB INDIA LIMITED     </w:t>
                          </w:r>
                        </w:p>
                        <w:p w14:paraId="28DEB72E" w14:textId="77777777" w:rsidR="00F87B59" w:rsidRDefault="00F87B59">
                          <w:pPr>
                            <w:rPr>
                              <w:rFonts w:ascii="Gill Sans for JCB" w:hAnsi="Gill Sans for JCB"/>
                              <w:b/>
                              <w:sz w:val="3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DEB71F" id="Text Box 10" o:spid="_x0000_s1028" type="#_x0000_t202" style="position:absolute;margin-left:43.2pt;margin-top:22.1pt;width:468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" o:allowincell="f" filled="f" stroked="f">
              <v:textbox>
                <w:txbxContent>
                  <w:p w14:paraId="28DEB72D" w14:textId="77777777" w:rsidR="00F87B59" w:rsidRDefault="00F87B59">
                    <w:pPr>
                      <w:jc w:val="right"/>
                      <w:rPr>
                        <w:rFonts w:ascii="Gill Sans for JCB" w:hAnsi="Gill Sans for JCB"/>
                        <w:b/>
                        <w:sz w:val="30"/>
                      </w:rPr>
                    </w:pPr>
                    <w:r>
                      <w:rPr>
                        <w:rFonts w:ascii="Gill Sans for JCB" w:hAnsi="Gill Sans for JCB"/>
                        <w:b/>
                        <w:sz w:val="30"/>
                      </w:rPr>
                      <w:t xml:space="preserve">       JCB INDIA LIMITED     </w:t>
                    </w:r>
                  </w:p>
                  <w:p w14:paraId="28DEB72E" w14:textId="77777777" w:rsidR="00F87B59" w:rsidRDefault="00F87B59">
                    <w:pPr>
                      <w:rPr>
                        <w:rFonts w:ascii="Gill Sans for JCB" w:hAnsi="Gill Sans for JCB"/>
                        <w:b/>
                        <w:sz w:val="3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8DEB721" wp14:editId="28DEB722">
              <wp:simplePos x="0" y="0"/>
              <wp:positionH relativeFrom="column">
                <wp:posOffset>-731520</wp:posOffset>
              </wp:positionH>
              <wp:positionV relativeFrom="paragraph">
                <wp:posOffset>-542290</wp:posOffset>
              </wp:positionV>
              <wp:extent cx="7772400" cy="1280160"/>
              <wp:effectExtent l="0" t="0" r="0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1280160"/>
                      </a:xfrm>
                      <a:prstGeom prst="rect">
                        <a:avLst/>
                      </a:prstGeom>
                      <a:solidFill>
                        <a:srgbClr val="FFCC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DEB72F" w14:textId="77777777" w:rsidR="00F87B59" w:rsidRDefault="00F87B59"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</w:p>
                        <w:p w14:paraId="28DEB730" w14:textId="77777777" w:rsidR="00F87B59" w:rsidRDefault="00F87B5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DEB721" id="Text Box 8" o:spid="_x0000_s1029" type="#_x0000_t202" style="position:absolute;margin-left:-57.6pt;margin-top:-42.7pt;width:612pt;height:100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" o:allowincell="f" fillcolor="#fc0" stroked="f">
              <v:textbox>
                <w:txbxContent>
                  <w:p w14:paraId="28DEB72F" w14:textId="77777777" w:rsidR="00F87B59" w:rsidRDefault="00F87B59"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</w:p>
                  <w:p w14:paraId="28DEB730" w14:textId="77777777" w:rsidR="00F87B59" w:rsidRDefault="00F87B59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553C4"/>
    <w:multiLevelType w:val="hybridMultilevel"/>
    <w:tmpl w:val="E89650FE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065B71"/>
    <w:multiLevelType w:val="singleLevel"/>
    <w:tmpl w:val="6D6EAB0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3ED2CE2"/>
    <w:multiLevelType w:val="singleLevel"/>
    <w:tmpl w:val="357AF54A"/>
    <w:lvl w:ilvl="0">
      <w:start w:val="6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54366CD"/>
    <w:multiLevelType w:val="singleLevel"/>
    <w:tmpl w:val="1A766568"/>
    <w:lvl w:ilvl="0">
      <w:start w:val="3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2E6027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3B3056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6E725C0"/>
    <w:multiLevelType w:val="singleLevel"/>
    <w:tmpl w:val="BAB2ED76"/>
    <w:lvl w:ilvl="0">
      <w:start w:val="6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87633EC"/>
    <w:multiLevelType w:val="hybridMultilevel"/>
    <w:tmpl w:val="3B7ED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3C185C"/>
    <w:multiLevelType w:val="singleLevel"/>
    <w:tmpl w:val="4BA2FCAE"/>
    <w:lvl w:ilvl="0">
      <w:start w:val="6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2"/>
  </w:num>
  <w:num w:numId="5">
    <w:abstractNumId w:val="6"/>
  </w:num>
  <w:num w:numId="6">
    <w:abstractNumId w:val="4"/>
  </w:num>
  <w:num w:numId="7">
    <w:abstractNumId w:val="5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embedSystemFonts/>
  <w:hideSpellingErrors/>
  <w:hideGrammatical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67"/>
    <w:rsid w:val="000077AA"/>
    <w:rsid w:val="000A58A8"/>
    <w:rsid w:val="00105489"/>
    <w:rsid w:val="00114D62"/>
    <w:rsid w:val="00141C8C"/>
    <w:rsid w:val="001801A6"/>
    <w:rsid w:val="001975BB"/>
    <w:rsid w:val="00214DA8"/>
    <w:rsid w:val="0024589E"/>
    <w:rsid w:val="00260DE2"/>
    <w:rsid w:val="0028505C"/>
    <w:rsid w:val="002A72E7"/>
    <w:rsid w:val="002C27CD"/>
    <w:rsid w:val="00387731"/>
    <w:rsid w:val="00394CD1"/>
    <w:rsid w:val="00397F9D"/>
    <w:rsid w:val="003A3BED"/>
    <w:rsid w:val="003C2C01"/>
    <w:rsid w:val="003E5C55"/>
    <w:rsid w:val="003E7867"/>
    <w:rsid w:val="004478F6"/>
    <w:rsid w:val="00470E8C"/>
    <w:rsid w:val="00480DBE"/>
    <w:rsid w:val="00485691"/>
    <w:rsid w:val="004B4521"/>
    <w:rsid w:val="004E3002"/>
    <w:rsid w:val="004F2903"/>
    <w:rsid w:val="00551185"/>
    <w:rsid w:val="005525AD"/>
    <w:rsid w:val="005656B5"/>
    <w:rsid w:val="00596F11"/>
    <w:rsid w:val="005A0606"/>
    <w:rsid w:val="005F1C53"/>
    <w:rsid w:val="00603017"/>
    <w:rsid w:val="0061105D"/>
    <w:rsid w:val="00653D23"/>
    <w:rsid w:val="00692DEA"/>
    <w:rsid w:val="00705F20"/>
    <w:rsid w:val="00756CCD"/>
    <w:rsid w:val="007F23D7"/>
    <w:rsid w:val="00857AB5"/>
    <w:rsid w:val="008B35F3"/>
    <w:rsid w:val="008D3FFC"/>
    <w:rsid w:val="008D4259"/>
    <w:rsid w:val="00900262"/>
    <w:rsid w:val="009A1236"/>
    <w:rsid w:val="009A24B0"/>
    <w:rsid w:val="009A2B89"/>
    <w:rsid w:val="00A723D2"/>
    <w:rsid w:val="00AC0C4F"/>
    <w:rsid w:val="00AD57EB"/>
    <w:rsid w:val="00AD786F"/>
    <w:rsid w:val="00B04196"/>
    <w:rsid w:val="00B123E1"/>
    <w:rsid w:val="00BE30E5"/>
    <w:rsid w:val="00C41FAF"/>
    <w:rsid w:val="00C61C1D"/>
    <w:rsid w:val="00C751C3"/>
    <w:rsid w:val="00C755EB"/>
    <w:rsid w:val="00C92E40"/>
    <w:rsid w:val="00CA1416"/>
    <w:rsid w:val="00D3456C"/>
    <w:rsid w:val="00D37E0B"/>
    <w:rsid w:val="00E011DF"/>
    <w:rsid w:val="00E3157D"/>
    <w:rsid w:val="00E33931"/>
    <w:rsid w:val="00EA203E"/>
    <w:rsid w:val="00EA4DA0"/>
    <w:rsid w:val="00EA6472"/>
    <w:rsid w:val="00EB76C7"/>
    <w:rsid w:val="00EC6F46"/>
    <w:rsid w:val="00F05F0F"/>
    <w:rsid w:val="00F06992"/>
    <w:rsid w:val="00F1062D"/>
    <w:rsid w:val="00F60179"/>
    <w:rsid w:val="00F779FD"/>
    <w:rsid w:val="00F8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Street"/>
  <w:smartTagType w:namespaceuri="urn:schemas-microsoft-com:office:smarttags" w:name="address"/>
  <w:shapeDefaults>
    <o:shapedefaults v:ext="edit" spidmax="18433"/>
    <o:shapelayout v:ext="edit">
      <o:idmap v:ext="edit" data="1"/>
    </o:shapelayout>
  </w:shapeDefaults>
  <w:decimalSymbol w:val="."/>
  <w:listSeparator w:val=","/>
  <w14:docId w14:val="28DEB6EF"/>
  <w15:chartTrackingRefBased/>
  <w15:docId w15:val="{06EDF01D-C9CA-4C38-A656-E6A4D2F85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G Times (W1)" w:eastAsia="Times New Roman" w:hAnsi="CG Times (W1)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5C55"/>
    <w:rPr>
      <w:rFonts w:ascii="Times New Roman" w:hAnsi="Times New Roman"/>
      <w:sz w:val="24"/>
      <w:lang w:val="en-GB"/>
    </w:rPr>
  </w:style>
  <w:style w:type="paragraph" w:styleId="Heading1">
    <w:name w:val="heading 1"/>
    <w:basedOn w:val="Normal"/>
    <w:next w:val="body1"/>
    <w:qFormat/>
    <w:pPr>
      <w:spacing w:before="240"/>
      <w:outlineLvl w:val="0"/>
    </w:pPr>
    <w:rPr>
      <w:rFonts w:ascii="Dutch" w:hAnsi="Dutch"/>
      <w:b/>
      <w:smallCaps/>
      <w:u w:val="single"/>
    </w:rPr>
  </w:style>
  <w:style w:type="paragraph" w:styleId="Heading2">
    <w:name w:val="heading 2"/>
    <w:basedOn w:val="Normal"/>
    <w:next w:val="body2"/>
    <w:qFormat/>
    <w:pPr>
      <w:spacing w:before="120"/>
      <w:ind w:left="720"/>
      <w:outlineLvl w:val="1"/>
    </w:pPr>
    <w:rPr>
      <w:rFonts w:ascii="Dutch" w:hAnsi="Dutch"/>
      <w:b/>
      <w:u w:val="single"/>
    </w:rPr>
  </w:style>
  <w:style w:type="paragraph" w:styleId="Heading3">
    <w:name w:val="heading 3"/>
    <w:basedOn w:val="Normal"/>
    <w:next w:val="body3"/>
    <w:qFormat/>
    <w:pPr>
      <w:ind w:left="1440"/>
      <w:outlineLvl w:val="2"/>
    </w:pPr>
    <w:rPr>
      <w:rFonts w:ascii="Dutch" w:hAnsi="Dutch"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7200"/>
      </w:tabs>
      <w:ind w:right="-778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i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sz w:val="36"/>
      <w:u w:val="single"/>
    </w:rPr>
  </w:style>
  <w:style w:type="paragraph" w:styleId="Heading8">
    <w:name w:val="heading 8"/>
    <w:basedOn w:val="Normal"/>
    <w:next w:val="Normal"/>
    <w:qFormat/>
    <w:pPr>
      <w:keepNext/>
      <w:tabs>
        <w:tab w:val="left" w:pos="7200"/>
      </w:tabs>
      <w:ind w:right="-778"/>
      <w:outlineLvl w:val="7"/>
    </w:pPr>
    <w:rPr>
      <w:sz w:val="36"/>
      <w:u w:val="single"/>
    </w:rPr>
  </w:style>
  <w:style w:type="paragraph" w:styleId="Heading9">
    <w:name w:val="heading 9"/>
    <w:basedOn w:val="Normal"/>
    <w:next w:val="Normal"/>
    <w:qFormat/>
    <w:pPr>
      <w:keepNext/>
      <w:tabs>
        <w:tab w:val="left" w:pos="7200"/>
      </w:tabs>
      <w:ind w:right="-778"/>
      <w:outlineLvl w:val="8"/>
    </w:pPr>
    <w:rPr>
      <w:i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body1">
    <w:name w:val="body 1"/>
    <w:basedOn w:val="Normal"/>
    <w:pPr>
      <w:ind w:left="720"/>
      <w:jc w:val="both"/>
    </w:pPr>
  </w:style>
  <w:style w:type="paragraph" w:customStyle="1" w:styleId="body2">
    <w:name w:val="body 2"/>
    <w:basedOn w:val="body1"/>
    <w:pPr>
      <w:ind w:left="1440"/>
    </w:pPr>
  </w:style>
  <w:style w:type="paragraph" w:customStyle="1" w:styleId="body3">
    <w:name w:val="body 3"/>
    <w:basedOn w:val="body2"/>
    <w:pPr>
      <w:ind w:left="2160"/>
    </w:pPr>
  </w:style>
  <w:style w:type="paragraph" w:styleId="NormalIndent">
    <w:name w:val="Normal Indent"/>
    <w:basedOn w:val="Normal"/>
    <w:pPr>
      <w:ind w:left="720"/>
    </w:pPr>
  </w:style>
  <w:style w:type="paragraph" w:customStyle="1" w:styleId="Memotext">
    <w:name w:val="Memo text"/>
    <w:basedOn w:val="Memoaddress"/>
    <w:pPr>
      <w:spacing w:before="240"/>
      <w:ind w:left="720" w:hanging="720"/>
    </w:pPr>
  </w:style>
  <w:style w:type="paragraph" w:customStyle="1" w:styleId="Memoaddress">
    <w:name w:val="Memo address"/>
    <w:basedOn w:val="Normal"/>
    <w:next w:val="Memotitle"/>
    <w:pPr>
      <w:tabs>
        <w:tab w:val="left" w:pos="0"/>
        <w:tab w:val="left" w:pos="2592"/>
        <w:tab w:val="left" w:pos="5184"/>
        <w:tab w:val="left" w:pos="8352"/>
      </w:tabs>
    </w:pPr>
  </w:style>
  <w:style w:type="paragraph" w:customStyle="1" w:styleId="Memotitle">
    <w:name w:val="Memo title"/>
    <w:basedOn w:val="Memoaddress"/>
    <w:next w:val="Memotext"/>
    <w:pPr>
      <w:spacing w:before="240"/>
      <w:jc w:val="center"/>
    </w:pPr>
    <w:rPr>
      <w:b/>
      <w:smallCaps/>
      <w:u w:val="single"/>
    </w:rPr>
  </w:style>
  <w:style w:type="paragraph" w:customStyle="1" w:styleId="Fixedtext">
    <w:name w:val="Fixed text"/>
    <w:basedOn w:val="Memoaddress"/>
    <w:pPr>
      <w:tabs>
        <w:tab w:val="clear" w:pos="0"/>
        <w:tab w:val="clear" w:pos="2592"/>
        <w:tab w:val="clear" w:pos="5184"/>
        <w:tab w:val="clear" w:pos="8352"/>
      </w:tabs>
    </w:pPr>
    <w:rPr>
      <w:rFonts w:ascii="Helv" w:hAnsi="Helv"/>
      <w:sz w:val="16"/>
    </w:rPr>
  </w:style>
  <w:style w:type="paragraph" w:styleId="BodyText">
    <w:name w:val="Body Text"/>
    <w:basedOn w:val="Normal"/>
    <w:pPr>
      <w:tabs>
        <w:tab w:val="left" w:pos="7200"/>
      </w:tabs>
      <w:ind w:right="-778"/>
    </w:pPr>
  </w:style>
  <w:style w:type="paragraph" w:styleId="BodyText2">
    <w:name w:val="Body Text 2"/>
    <w:basedOn w:val="Normal"/>
    <w:pPr>
      <w:tabs>
        <w:tab w:val="left" w:pos="7200"/>
      </w:tabs>
      <w:ind w:right="44"/>
      <w:jc w:val="both"/>
    </w:pPr>
    <w:rPr>
      <w:lang w:val="en-US"/>
    </w:rPr>
  </w:style>
  <w:style w:type="paragraph" w:styleId="Caption">
    <w:name w:val="caption"/>
    <w:basedOn w:val="Normal"/>
    <w:next w:val="Normal"/>
    <w:qFormat/>
    <w:pPr>
      <w:framePr w:w="4708" w:h="720" w:hSpace="187" w:wrap="notBeside" w:vAnchor="text" w:hAnchor="page" w:x="6620" w:y="323"/>
      <w:shd w:val="solid" w:color="FFFFFF" w:fill="FFFFFF"/>
      <w:jc w:val="right"/>
    </w:pPr>
    <w:rPr>
      <w:rFonts w:ascii="Gill Sans for JCB Light" w:hAnsi="Gill Sans for JCB Light"/>
      <w:b/>
      <w:sz w:val="18"/>
    </w:rPr>
  </w:style>
  <w:style w:type="paragraph" w:customStyle="1" w:styleId="Normal1">
    <w:name w:val="Normal1"/>
    <w:basedOn w:val="Normal"/>
    <w:rsid w:val="00387731"/>
    <w:rPr>
      <w:szCs w:val="24"/>
      <w:lang w:val="en-US"/>
    </w:rPr>
  </w:style>
  <w:style w:type="paragraph" w:styleId="Subtitle">
    <w:name w:val="Subtitle"/>
    <w:basedOn w:val="Normal"/>
    <w:next w:val="Normal"/>
    <w:link w:val="SubtitleChar"/>
    <w:qFormat/>
    <w:rsid w:val="0028505C"/>
    <w:pPr>
      <w:spacing w:after="60"/>
      <w:jc w:val="center"/>
      <w:outlineLvl w:val="1"/>
    </w:pPr>
    <w:rPr>
      <w:rFonts w:ascii="Cambria" w:hAnsi="Cambria"/>
      <w:szCs w:val="24"/>
      <w:lang w:val="en-US"/>
    </w:rPr>
  </w:style>
  <w:style w:type="character" w:customStyle="1" w:styleId="SubtitleChar">
    <w:name w:val="Subtitle Char"/>
    <w:link w:val="Subtitle"/>
    <w:rsid w:val="0028505C"/>
    <w:rPr>
      <w:rFonts w:ascii="Cambria" w:hAnsi="Cambria"/>
      <w:sz w:val="24"/>
      <w:szCs w:val="24"/>
    </w:rPr>
  </w:style>
  <w:style w:type="paragraph" w:styleId="ListParagraph">
    <w:name w:val="List Paragraph"/>
    <w:basedOn w:val="Normal"/>
    <w:qFormat/>
    <w:rsid w:val="004478F6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4478F6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478F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A6472"/>
    <w:rPr>
      <w:rFonts w:asciiTheme="minorHAnsi" w:eastAsiaTheme="minorHAnsi" w:hAnsiTheme="minorHAnsi" w:cstheme="minorBidi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WINWORD\TEMPLATE\JCBLET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630B86EA23E9408E0FD734093E1BCC" ma:contentTypeVersion="11" ma:contentTypeDescription="Create a new document." ma:contentTypeScope="" ma:versionID="490ed9f32b224497e017295681605eff">
  <xsd:schema xmlns:xsd="http://www.w3.org/2001/XMLSchema" xmlns:xs="http://www.w3.org/2001/XMLSchema" xmlns:p="http://schemas.microsoft.com/office/2006/metadata/properties" xmlns:ns3="dc76c364-be19-414a-845f-eb377d34132b" targetNamespace="http://schemas.microsoft.com/office/2006/metadata/properties" ma:root="true" ma:fieldsID="64b4d5f9bbfb6c5f876b3ed87ad2399f" ns3:_="">
    <xsd:import namespace="dc76c364-be19-414a-845f-eb377d3413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6c364-be19-414a-845f-eb377d3413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76c364-be19-414a-845f-eb377d34132b" xsi:nil="true"/>
  </documentManagement>
</p:properties>
</file>

<file path=customXml/itemProps1.xml><?xml version="1.0" encoding="utf-8"?>
<ds:datastoreItem xmlns:ds="http://schemas.openxmlformats.org/officeDocument/2006/customXml" ds:itemID="{B3DAE6AA-AD5E-4173-9EA7-0F0A33E435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76c364-be19-414a-845f-eb377d3413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E3BD7E-A30A-463C-B46E-0D1FAEE320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55FE84-1DDC-4A66-9FFC-25646692D7C2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dc76c364-be19-414a-845f-eb377d34132b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JCBLETT</Template>
  <TotalTime>0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 C Bamford Excavators Ltd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Eardley</dc:creator>
  <cp:keywords/>
  <cp:lastModifiedBy>Afroz Khan</cp:lastModifiedBy>
  <cp:revision>2</cp:revision>
  <cp:lastPrinted>2024-07-24T06:45:00Z</cp:lastPrinted>
  <dcterms:created xsi:type="dcterms:W3CDTF">2024-08-05T06:18:00Z</dcterms:created>
  <dcterms:modified xsi:type="dcterms:W3CDTF">2024-08-05T06:18:00Z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0x01010009630B86EA23E9408E0FD734093E1BCC</vt:lpwstr>
  </property>
</Properties>
</file>