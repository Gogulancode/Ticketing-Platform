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1C2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Pr="004D57EE" w:rsidRDefault="009751C2" w:rsidP="009751C2">
      <w:pPr>
        <w:rPr>
          <w:rFonts w:ascii="Century Gothic" w:hAnsi="Century Gothic"/>
          <w:sz w:val="20"/>
          <w:szCs w:val="20"/>
        </w:rPr>
      </w:pPr>
      <w:r w:rsidRPr="004D57EE">
        <w:rPr>
          <w:rFonts w:ascii="Century Gothic" w:hAnsi="Century Gothic"/>
          <w:sz w:val="20"/>
          <w:szCs w:val="20"/>
        </w:rPr>
        <w:t xml:space="preserve">Date: </w:t>
      </w:r>
      <w:r>
        <w:rPr>
          <w:rFonts w:ascii="Century Gothic" w:hAnsi="Century Gothic"/>
          <w:sz w:val="20"/>
          <w:szCs w:val="20"/>
        </w:rPr>
        <w:t>01.01.2024</w:t>
      </w:r>
    </w:p>
    <w:p w:rsidR="009751C2" w:rsidRPr="004D57EE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Pr="004D57EE" w:rsidRDefault="009751C2" w:rsidP="009751C2">
      <w:pPr>
        <w:outlineLvl w:val="0"/>
        <w:rPr>
          <w:rFonts w:ascii="Century Gothic" w:hAnsi="Century Gothic"/>
          <w:sz w:val="20"/>
          <w:szCs w:val="20"/>
        </w:rPr>
      </w:pPr>
      <w:r w:rsidRPr="004D57EE">
        <w:rPr>
          <w:rFonts w:ascii="Century Gothic" w:hAnsi="Century Gothic"/>
          <w:sz w:val="20"/>
          <w:szCs w:val="20"/>
        </w:rPr>
        <w:t>To</w:t>
      </w:r>
    </w:p>
    <w:p w:rsidR="009751C2" w:rsidRDefault="009751C2" w:rsidP="009751C2">
      <w:pPr>
        <w:outlineLvl w:val="0"/>
        <w:rPr>
          <w:rFonts w:ascii="Century Gothic" w:hAnsi="Century Gothic"/>
          <w:sz w:val="20"/>
          <w:szCs w:val="20"/>
        </w:rPr>
      </w:pPr>
    </w:p>
    <w:p w:rsidR="009751C2" w:rsidRPr="00E8158A" w:rsidRDefault="009751C2" w:rsidP="009751C2">
      <w:pPr>
        <w:rPr>
          <w:rFonts w:ascii="Century Gothic" w:hAnsi="Century Gothic"/>
          <w:sz w:val="20"/>
          <w:szCs w:val="20"/>
        </w:rPr>
      </w:pPr>
      <w:r w:rsidRPr="00E8158A">
        <w:rPr>
          <w:rFonts w:ascii="Century Gothic" w:hAnsi="Century Gothic"/>
          <w:sz w:val="20"/>
          <w:szCs w:val="20"/>
        </w:rPr>
        <w:t>The Deputy Commissioner Customs</w:t>
      </w:r>
    </w:p>
    <w:p w:rsidR="009751C2" w:rsidRPr="00E8158A" w:rsidRDefault="009751C2" w:rsidP="009751C2">
      <w:pPr>
        <w:rPr>
          <w:rFonts w:ascii="Century Gothic" w:hAnsi="Century Gothic"/>
          <w:sz w:val="20"/>
          <w:szCs w:val="20"/>
        </w:rPr>
      </w:pPr>
      <w:r w:rsidRPr="00E8158A">
        <w:rPr>
          <w:rFonts w:ascii="Century Gothic" w:hAnsi="Century Gothic"/>
          <w:sz w:val="20"/>
          <w:szCs w:val="20"/>
        </w:rPr>
        <w:t>Office of the Commissioner of Customs,</w:t>
      </w:r>
    </w:p>
    <w:p w:rsidR="009751C2" w:rsidRPr="00E8158A" w:rsidRDefault="009751C2" w:rsidP="009751C2">
      <w:pPr>
        <w:rPr>
          <w:rFonts w:ascii="Century Gothic" w:hAnsi="Century Gothic"/>
          <w:sz w:val="20"/>
          <w:szCs w:val="20"/>
        </w:rPr>
      </w:pPr>
      <w:r w:rsidRPr="00E8158A">
        <w:rPr>
          <w:rFonts w:ascii="Century Gothic" w:hAnsi="Century Gothic"/>
          <w:sz w:val="20"/>
          <w:szCs w:val="20"/>
        </w:rPr>
        <w:t>Commissionerate, JNCH.</w:t>
      </w:r>
    </w:p>
    <w:p w:rsidR="009751C2" w:rsidRPr="00E8158A" w:rsidRDefault="009751C2" w:rsidP="009751C2">
      <w:pPr>
        <w:rPr>
          <w:rFonts w:ascii="Century Gothic" w:hAnsi="Century Gothic"/>
          <w:sz w:val="20"/>
          <w:szCs w:val="20"/>
        </w:rPr>
      </w:pPr>
      <w:r w:rsidRPr="00E8158A">
        <w:rPr>
          <w:rFonts w:ascii="Century Gothic" w:hAnsi="Century Gothic"/>
          <w:sz w:val="20"/>
          <w:szCs w:val="20"/>
        </w:rPr>
        <w:t xml:space="preserve">Nhava Sheva, Tal- </w:t>
      </w:r>
      <w:proofErr w:type="spellStart"/>
      <w:r w:rsidRPr="00E8158A">
        <w:rPr>
          <w:rFonts w:ascii="Century Gothic" w:hAnsi="Century Gothic"/>
          <w:sz w:val="20"/>
          <w:szCs w:val="20"/>
        </w:rPr>
        <w:t>Uran</w:t>
      </w:r>
      <w:proofErr w:type="spellEnd"/>
      <w:r w:rsidRPr="00E8158A">
        <w:rPr>
          <w:rFonts w:ascii="Century Gothic" w:hAnsi="Century Gothic"/>
          <w:sz w:val="20"/>
          <w:szCs w:val="20"/>
        </w:rPr>
        <w:t xml:space="preserve">, </w:t>
      </w:r>
      <w:proofErr w:type="spellStart"/>
      <w:proofErr w:type="gramStart"/>
      <w:r w:rsidRPr="00E8158A">
        <w:rPr>
          <w:rFonts w:ascii="Century Gothic" w:hAnsi="Century Gothic"/>
          <w:sz w:val="20"/>
          <w:szCs w:val="20"/>
        </w:rPr>
        <w:t>Dist</w:t>
      </w:r>
      <w:proofErr w:type="spellEnd"/>
      <w:r w:rsidRPr="00E8158A">
        <w:rPr>
          <w:rFonts w:ascii="Century Gothic" w:hAnsi="Century Gothic"/>
          <w:sz w:val="20"/>
          <w:szCs w:val="20"/>
        </w:rPr>
        <w:t xml:space="preserve"> :</w:t>
      </w:r>
      <w:proofErr w:type="gramEnd"/>
      <w:r w:rsidRPr="00E8158A">
        <w:rPr>
          <w:rFonts w:ascii="Century Gothic" w:hAnsi="Century Gothic"/>
          <w:sz w:val="20"/>
          <w:szCs w:val="20"/>
        </w:rPr>
        <w:t xml:space="preserve"> Raigad, Maharashtra – 400707</w:t>
      </w:r>
    </w:p>
    <w:p w:rsidR="009751C2" w:rsidRPr="00FF1D90" w:rsidRDefault="009751C2" w:rsidP="009751C2">
      <w:pPr>
        <w:outlineLvl w:val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Group. 1</w:t>
      </w:r>
    </w:p>
    <w:p w:rsidR="009751C2" w:rsidRPr="00F71330" w:rsidRDefault="009751C2" w:rsidP="009751C2">
      <w:pPr>
        <w:outlineLvl w:val="0"/>
        <w:rPr>
          <w:rStyle w:val="Hyperlink"/>
          <w:bCs/>
          <w:sz w:val="20"/>
          <w:szCs w:val="20"/>
        </w:rPr>
      </w:pPr>
    </w:p>
    <w:p w:rsidR="009751C2" w:rsidRDefault="009751C2" w:rsidP="009751C2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Sub: Provisional to Final Bill of entry assessment. </w:t>
      </w:r>
    </w:p>
    <w:p w:rsidR="009751C2" w:rsidRPr="00E8158A" w:rsidRDefault="009751C2" w:rsidP="009751C2">
      <w:pPr>
        <w:rPr>
          <w:rFonts w:ascii="Century Gothic" w:hAnsi="Century Gothic"/>
          <w:sz w:val="20"/>
          <w:szCs w:val="20"/>
        </w:rPr>
      </w:pPr>
      <w:r w:rsidRPr="00E8158A">
        <w:rPr>
          <w:rFonts w:ascii="Century Gothic" w:hAnsi="Century Gothic"/>
          <w:sz w:val="20"/>
          <w:szCs w:val="20"/>
        </w:rPr>
        <w:t xml:space="preserve">Bill of </w:t>
      </w:r>
      <w:proofErr w:type="gramStart"/>
      <w:r w:rsidRPr="00E8158A">
        <w:rPr>
          <w:rFonts w:ascii="Century Gothic" w:hAnsi="Century Gothic"/>
          <w:sz w:val="20"/>
          <w:szCs w:val="20"/>
        </w:rPr>
        <w:t>entry :</w:t>
      </w:r>
      <w:proofErr w:type="gramEnd"/>
      <w:r w:rsidRPr="00E8158A">
        <w:rPr>
          <w:rFonts w:ascii="Century Gothic" w:hAnsi="Century Gothic"/>
          <w:sz w:val="20"/>
          <w:szCs w:val="20"/>
        </w:rPr>
        <w:t xml:space="preserve"> </w:t>
      </w:r>
      <w:r w:rsidRPr="00B937D3">
        <w:rPr>
          <w:rFonts w:ascii="Century Gothic" w:hAnsi="Century Gothic"/>
          <w:sz w:val="20"/>
          <w:szCs w:val="20"/>
        </w:rPr>
        <w:t>7473140</w:t>
      </w:r>
      <w:r w:rsidRPr="00E8158A">
        <w:rPr>
          <w:rFonts w:ascii="Century Gothic" w:hAnsi="Century Gothic"/>
          <w:sz w:val="20"/>
          <w:szCs w:val="20"/>
        </w:rPr>
        <w:t xml:space="preserve"> Dt.</w:t>
      </w:r>
      <w:r>
        <w:rPr>
          <w:rFonts w:ascii="Century Gothic" w:hAnsi="Century Gothic"/>
          <w:sz w:val="20"/>
          <w:szCs w:val="20"/>
        </w:rPr>
        <w:t>22</w:t>
      </w:r>
      <w:r w:rsidRPr="00E8158A">
        <w:rPr>
          <w:rFonts w:ascii="Century Gothic" w:hAnsi="Century Gothic"/>
          <w:sz w:val="20"/>
          <w:szCs w:val="20"/>
        </w:rPr>
        <w:t>.0</w:t>
      </w:r>
      <w:r>
        <w:rPr>
          <w:rFonts w:ascii="Century Gothic" w:hAnsi="Century Gothic"/>
          <w:sz w:val="20"/>
          <w:szCs w:val="20"/>
        </w:rPr>
        <w:t>8</w:t>
      </w:r>
      <w:r w:rsidRPr="00E8158A">
        <w:rPr>
          <w:rFonts w:ascii="Century Gothic" w:hAnsi="Century Gothic"/>
          <w:sz w:val="20"/>
          <w:szCs w:val="20"/>
        </w:rPr>
        <w:t>.2023</w:t>
      </w:r>
    </w:p>
    <w:p w:rsidR="009751C2" w:rsidRPr="004D57EE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Default="009751C2" w:rsidP="009751C2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Above shipment Bill of entry was cleared under provisional assessment for testing purpose for which sample withdrawal and its testing has been done. We have received reports from Dr. </w:t>
      </w:r>
      <w:proofErr w:type="gramStart"/>
      <w:r>
        <w:rPr>
          <w:rFonts w:ascii="Century Gothic" w:hAnsi="Century Gothic"/>
          <w:sz w:val="20"/>
          <w:szCs w:val="20"/>
        </w:rPr>
        <w:t>Labs  now</w:t>
      </w:r>
      <w:proofErr w:type="gramEnd"/>
      <w:r>
        <w:rPr>
          <w:rFonts w:ascii="Century Gothic" w:hAnsi="Century Gothic"/>
          <w:sz w:val="20"/>
          <w:szCs w:val="20"/>
        </w:rPr>
        <w:t xml:space="preserve"> we have to re-assess this bill of entry from provisional to final.</w:t>
      </w:r>
    </w:p>
    <w:p w:rsidR="009751C2" w:rsidRDefault="009751C2" w:rsidP="009751C2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So, requesting to allow us to re-assess this bill of entry as per request.</w:t>
      </w:r>
    </w:p>
    <w:p w:rsidR="009751C2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Default="009751C2" w:rsidP="009751C2">
      <w:pPr>
        <w:rPr>
          <w:rFonts w:ascii="Century Gothic" w:hAnsi="Century Gothic"/>
          <w:b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bCs/>
          <w:sz w:val="20"/>
          <w:szCs w:val="20"/>
        </w:rPr>
        <w:t xml:space="preserve">FROM:  Provisional     </w:t>
      </w:r>
    </w:p>
    <w:p w:rsidR="009751C2" w:rsidRDefault="009751C2" w:rsidP="009751C2">
      <w:pPr>
        <w:rPr>
          <w:rFonts w:ascii="Century Gothic" w:hAnsi="Century Gothic"/>
          <w:bCs/>
          <w:sz w:val="20"/>
          <w:szCs w:val="20"/>
        </w:rPr>
      </w:pPr>
    </w:p>
    <w:p w:rsidR="009751C2" w:rsidRDefault="009751C2" w:rsidP="009751C2">
      <w:pPr>
        <w:rPr>
          <w:rFonts w:ascii="Century Gothic" w:hAnsi="Century Gothic"/>
          <w:bCs/>
          <w:sz w:val="20"/>
          <w:szCs w:val="20"/>
        </w:rPr>
      </w:pPr>
    </w:p>
    <w:p w:rsidR="009751C2" w:rsidRDefault="009751C2" w:rsidP="009751C2">
      <w:pPr>
        <w:rPr>
          <w:rFonts w:ascii="Century Gothic" w:hAnsi="Century Gothic"/>
          <w:bCs/>
          <w:sz w:val="20"/>
          <w:szCs w:val="20"/>
        </w:rPr>
      </w:pPr>
      <w:r>
        <w:rPr>
          <w:rFonts w:ascii="Century Gothic" w:hAnsi="Century Gothic"/>
          <w:bCs/>
          <w:sz w:val="20"/>
          <w:szCs w:val="20"/>
        </w:rPr>
        <w:t xml:space="preserve">TO:   Final </w:t>
      </w:r>
    </w:p>
    <w:p w:rsidR="009751C2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Default="009751C2" w:rsidP="009751C2">
      <w:pPr>
        <w:rPr>
          <w:rFonts w:ascii="Century Gothic" w:hAnsi="Century Gothic"/>
          <w:sz w:val="20"/>
          <w:szCs w:val="20"/>
        </w:rPr>
      </w:pPr>
      <w:r w:rsidRPr="00C34EE7">
        <w:rPr>
          <w:rFonts w:ascii="Century Gothic" w:hAnsi="Century Gothic"/>
          <w:sz w:val="20"/>
          <w:szCs w:val="20"/>
        </w:rPr>
        <w:t>We therefore requested to re-assess the Bills of Entry from provisional to final and process the same for</w:t>
      </w:r>
      <w:r>
        <w:rPr>
          <w:rFonts w:ascii="Century Gothic" w:hAnsi="Century Gothic"/>
          <w:sz w:val="20"/>
          <w:szCs w:val="20"/>
        </w:rPr>
        <w:t xml:space="preserve"> the same. </w:t>
      </w:r>
    </w:p>
    <w:p w:rsidR="009751C2" w:rsidRPr="00C34EE7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Pr="00C34EE7" w:rsidRDefault="009751C2" w:rsidP="009751C2">
      <w:pPr>
        <w:rPr>
          <w:rFonts w:ascii="Century Gothic" w:hAnsi="Century Gothic"/>
          <w:sz w:val="20"/>
          <w:szCs w:val="20"/>
        </w:rPr>
      </w:pPr>
      <w:r w:rsidRPr="00C34EE7">
        <w:rPr>
          <w:rFonts w:ascii="Century Gothic" w:hAnsi="Century Gothic"/>
          <w:sz w:val="20"/>
          <w:szCs w:val="20"/>
        </w:rPr>
        <w:t>Your kind action is highly appreciated.</w:t>
      </w:r>
    </w:p>
    <w:p w:rsidR="009751C2" w:rsidRPr="004D57EE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Pr="004D57EE" w:rsidRDefault="009751C2" w:rsidP="009751C2">
      <w:pPr>
        <w:outlineLvl w:val="0"/>
        <w:rPr>
          <w:rFonts w:ascii="Century Gothic" w:hAnsi="Century Gothic"/>
          <w:sz w:val="20"/>
          <w:szCs w:val="20"/>
        </w:rPr>
      </w:pPr>
      <w:r w:rsidRPr="004D57EE">
        <w:rPr>
          <w:rFonts w:ascii="Century Gothic" w:hAnsi="Century Gothic"/>
          <w:sz w:val="20"/>
          <w:szCs w:val="20"/>
        </w:rPr>
        <w:t>Thanking you</w:t>
      </w:r>
    </w:p>
    <w:p w:rsidR="009751C2" w:rsidRPr="004D57EE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Pr="004D57EE" w:rsidRDefault="009751C2" w:rsidP="009751C2">
      <w:pPr>
        <w:outlineLvl w:val="0"/>
        <w:rPr>
          <w:rFonts w:ascii="Century Gothic" w:hAnsi="Century Gothic"/>
          <w:sz w:val="20"/>
          <w:szCs w:val="20"/>
        </w:rPr>
      </w:pPr>
      <w:r w:rsidRPr="004D57EE">
        <w:rPr>
          <w:rFonts w:ascii="Century Gothic" w:hAnsi="Century Gothic"/>
          <w:sz w:val="20"/>
          <w:szCs w:val="20"/>
        </w:rPr>
        <w:t>Yours faithfully</w:t>
      </w:r>
    </w:p>
    <w:p w:rsidR="009751C2" w:rsidRDefault="009751C2" w:rsidP="009751C2">
      <w:pPr>
        <w:rPr>
          <w:rFonts w:ascii="Century Gothic" w:hAnsi="Century Gothic"/>
          <w:sz w:val="20"/>
          <w:szCs w:val="20"/>
        </w:rPr>
      </w:pPr>
      <w:r w:rsidRPr="004D57EE">
        <w:rPr>
          <w:rFonts w:ascii="Century Gothic" w:hAnsi="Century Gothic"/>
          <w:sz w:val="20"/>
          <w:szCs w:val="20"/>
        </w:rPr>
        <w:t xml:space="preserve">For </w:t>
      </w:r>
      <w:r w:rsidRPr="00D13A9F">
        <w:rPr>
          <w:rFonts w:ascii="Century Gothic" w:hAnsi="Century Gothic"/>
          <w:b/>
          <w:sz w:val="20"/>
          <w:szCs w:val="20"/>
        </w:rPr>
        <w:t>DANISCO (INDIA) PRIVATE LIMITED</w:t>
      </w:r>
    </w:p>
    <w:p w:rsidR="009751C2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Pr="004D57EE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Pr="004D57EE" w:rsidRDefault="009751C2" w:rsidP="009751C2">
      <w:pPr>
        <w:rPr>
          <w:rFonts w:ascii="Century Gothic" w:hAnsi="Century Gothic"/>
          <w:sz w:val="20"/>
          <w:szCs w:val="20"/>
        </w:rPr>
      </w:pPr>
    </w:p>
    <w:p w:rsidR="009751C2" w:rsidRPr="004D57EE" w:rsidRDefault="009751C2" w:rsidP="009751C2">
      <w:pPr>
        <w:outlineLvl w:val="0"/>
        <w:rPr>
          <w:rFonts w:ascii="Century Gothic" w:hAnsi="Century Gothic"/>
          <w:sz w:val="20"/>
          <w:szCs w:val="20"/>
        </w:rPr>
      </w:pPr>
      <w:r w:rsidRPr="004D57EE">
        <w:rPr>
          <w:rFonts w:ascii="Century Gothic" w:hAnsi="Century Gothic"/>
          <w:sz w:val="20"/>
          <w:szCs w:val="20"/>
        </w:rPr>
        <w:t>Authorized Signatory</w:t>
      </w:r>
    </w:p>
    <w:p w:rsidR="009751C2" w:rsidRPr="004D57EE" w:rsidRDefault="009751C2" w:rsidP="009751C2">
      <w:pPr>
        <w:outlineLvl w:val="0"/>
        <w:rPr>
          <w:rFonts w:ascii="Century Gothic" w:hAnsi="Century Gothic"/>
          <w:sz w:val="20"/>
          <w:szCs w:val="20"/>
        </w:rPr>
      </w:pPr>
      <w:proofErr w:type="gramStart"/>
      <w:r w:rsidRPr="004D57EE">
        <w:rPr>
          <w:rFonts w:ascii="Century Gothic" w:hAnsi="Century Gothic"/>
          <w:sz w:val="20"/>
          <w:szCs w:val="20"/>
        </w:rPr>
        <w:t>Name :</w:t>
      </w:r>
      <w:proofErr w:type="gramEnd"/>
      <w:r w:rsidRPr="004D57EE">
        <w:rPr>
          <w:rFonts w:ascii="Century Gothic" w:hAnsi="Century Gothic"/>
          <w:sz w:val="20"/>
          <w:szCs w:val="20"/>
        </w:rPr>
        <w:t xml:space="preserve"> </w:t>
      </w:r>
    </w:p>
    <w:p w:rsidR="009751C2" w:rsidRPr="004D57EE" w:rsidRDefault="009751C2" w:rsidP="009751C2">
      <w:pPr>
        <w:outlineLvl w:val="0"/>
        <w:rPr>
          <w:rFonts w:ascii="Century Gothic" w:hAnsi="Century Gothic"/>
          <w:sz w:val="20"/>
          <w:szCs w:val="20"/>
        </w:rPr>
      </w:pPr>
      <w:proofErr w:type="gramStart"/>
      <w:r w:rsidRPr="004D57EE">
        <w:rPr>
          <w:rFonts w:ascii="Century Gothic" w:hAnsi="Century Gothic"/>
          <w:sz w:val="20"/>
          <w:szCs w:val="20"/>
        </w:rPr>
        <w:t>Designation :</w:t>
      </w:r>
      <w:proofErr w:type="gramEnd"/>
      <w:r w:rsidRPr="004D57EE">
        <w:rPr>
          <w:rFonts w:ascii="Century Gothic" w:hAnsi="Century Gothic"/>
          <w:sz w:val="20"/>
          <w:szCs w:val="20"/>
        </w:rPr>
        <w:t xml:space="preserve"> </w:t>
      </w:r>
    </w:p>
    <w:p w:rsidR="009E6FAC" w:rsidRPr="00223D97" w:rsidRDefault="009E6FAC" w:rsidP="00223D97"/>
    <w:sectPr w:rsidR="009E6FAC" w:rsidRPr="00223D97" w:rsidSect="00ED4D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940" w:right="1020" w:bottom="1350" w:left="3060" w:header="0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0522" w:rsidRDefault="00A60522" w:rsidP="00E430D1">
      <w:r>
        <w:separator/>
      </w:r>
    </w:p>
  </w:endnote>
  <w:endnote w:type="continuationSeparator" w:id="0">
    <w:p w:rsidR="00A60522" w:rsidRDefault="00A60522" w:rsidP="00E43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ul Sans">
    <w:altName w:val="Calibri"/>
    <w:panose1 w:val="00000000000000000000"/>
    <w:charset w:val="00"/>
    <w:family w:val="swiss"/>
    <w:notTrueType/>
    <w:pitch w:val="variable"/>
    <w:sig w:usb0="A00000EF" w:usb1="4000206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30E1" w:rsidRDefault="00CA30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2425EE30" wp14:editId="4F42E28A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3335" b="12700"/>
              <wp:wrapSquare wrapText="bothSides"/>
              <wp:docPr id="5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A30E1" w:rsidRPr="00CA30E1" w:rsidRDefault="00CA30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0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5EE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" style="position:absolute;margin-left:0;margin-top:.05pt;width:34.95pt;height:34.95pt;z-index:25167360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" filled="f" stroked="f">
              <v:textbox style="mso-fit-shape-to-text:t" inset="0,0,0,0">
                <w:txbxContent>
                  <w:p w:rsidR="00CA30E1" w:rsidRPr="00CA30E1" w:rsidRDefault="00CA30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0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2653" w:rsidRDefault="00CA30E1" w:rsidP="00E430D1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74624" behindDoc="0" locked="0" layoutInCell="1" allowOverlap="1" wp14:anchorId="7A191551" wp14:editId="1F75310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3335" b="12700"/>
              <wp:wrapSquare wrapText="bothSides"/>
              <wp:docPr id="6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A30E1" w:rsidRPr="00CA30E1" w:rsidRDefault="00CA30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0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9155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Internal" style="position:absolute;margin-left:0;margin-top:.05pt;width:34.95pt;height:34.95pt;z-index:25167462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" filled="f" stroked="f">
              <v:textbox style="mso-fit-shape-to-text:t" inset="0,0,0,0">
                <w:txbxContent>
                  <w:p w:rsidR="00CA30E1" w:rsidRPr="00CA30E1" w:rsidRDefault="00CA30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0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D4DFD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C3AD37" wp14:editId="1DB63152">
              <wp:simplePos x="0" y="0"/>
              <wp:positionH relativeFrom="page">
                <wp:posOffset>485775</wp:posOffset>
              </wp:positionH>
              <wp:positionV relativeFrom="page">
                <wp:posOffset>5935980</wp:posOffset>
              </wp:positionV>
              <wp:extent cx="1259840" cy="1655445"/>
              <wp:effectExtent l="0" t="0" r="0" b="0"/>
              <wp:wrapNone/>
              <wp:docPr id="2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9840" cy="1655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C2653" w:rsidRPr="004D6014" w:rsidRDefault="00A60522" w:rsidP="00DF0F86">
                          <w:pPr>
                            <w:pStyle w:val="iffaddress"/>
                          </w:pPr>
                          <w:hyperlink r:id="rId1" w:history="1">
                            <w:r w:rsidR="004D6014" w:rsidRPr="004D6014">
                              <w:rPr>
                                <w:rStyle w:val="iffblastbluebold"/>
                              </w:rPr>
                              <w:t>iff.com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C3AD37" id="Text Box 12" o:spid="_x0000_s1030" type="#_x0000_t202" style="position:absolute;margin-left:38.25pt;margin-top:467.4pt;width:99.2pt;height:130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" filled="f" stroked="f" strokeweight=".5pt">
              <v:textbox inset="0,0,0,0">
                <w:txbxContent>
                  <w:p w:rsidR="00EC2653" w:rsidRPr="004D6014" w:rsidRDefault="00A60522" w:rsidP="00DF0F86">
                    <w:pPr>
                      <w:pStyle w:val="iffaddress"/>
                    </w:pPr>
                    <w:hyperlink r:id="rId2" w:history="1">
                      <w:r w:rsidR="004D6014" w:rsidRPr="004D6014">
                        <w:rPr>
                          <w:rStyle w:val="iffblastbluebold"/>
                        </w:rPr>
                        <w:t>iff.com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10B0" w:rsidRDefault="00FB7150" w:rsidP="000010B0">
    <w:pPr>
      <w:rPr>
        <w:rFonts w:eastAsia="Arial"/>
        <w:b/>
        <w:bCs/>
        <w:sz w:val="17"/>
        <w:szCs w:val="17"/>
      </w:rPr>
    </w:pPr>
    <w:r>
      <w:rPr>
        <w:rFonts w:ascii="Sul Sans" w:hAnsi="Sul Sans"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C3AD38" wp14:editId="189166BC">
              <wp:simplePos x="0" y="0"/>
              <wp:positionH relativeFrom="leftMargin">
                <wp:posOffset>57150</wp:posOffset>
              </wp:positionH>
              <wp:positionV relativeFrom="page">
                <wp:posOffset>6838950</wp:posOffset>
              </wp:positionV>
              <wp:extent cx="1511300" cy="1441450"/>
              <wp:effectExtent l="0" t="0" r="12700" b="6350"/>
              <wp:wrapNone/>
              <wp:docPr id="2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1300" cy="1441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604619" w:rsidRPr="002A037B" w:rsidRDefault="00604619" w:rsidP="00604619">
                          <w:pPr>
                            <w:rPr>
                              <w:rFonts w:ascii="Sul Sans" w:hAnsi="Sul Sans"/>
                              <w:b/>
                            </w:rPr>
                          </w:pPr>
                          <w:r w:rsidRPr="002A037B">
                            <w:rPr>
                              <w:rFonts w:ascii="Sul Sans" w:hAnsi="Sul Sans"/>
                              <w:b/>
                            </w:rPr>
                            <w:t>Danisco (India) Private Limited</w:t>
                          </w:r>
                        </w:p>
                        <w:p w:rsidR="00604619" w:rsidRPr="00604619" w:rsidRDefault="00604619" w:rsidP="00604619">
                          <w:pPr>
                            <w:rPr>
                              <w:rFonts w:ascii="Sul Sans" w:hAnsi="Sul Sans"/>
                              <w:b/>
                            </w:rPr>
                          </w:pPr>
                          <w:r w:rsidRPr="00604619">
                            <w:rPr>
                              <w:rFonts w:ascii="Sul Sans" w:hAnsi="Sul Sans"/>
                              <w:b/>
                            </w:rPr>
                            <w:t xml:space="preserve">Delphi, 501-503, C Wing, </w:t>
                          </w:r>
                        </w:p>
                        <w:p w:rsidR="00604619" w:rsidRPr="00604619" w:rsidRDefault="00604619" w:rsidP="00604619">
                          <w:pPr>
                            <w:rPr>
                              <w:rFonts w:ascii="Sul Sans" w:hAnsi="Sul Sans"/>
                              <w:b/>
                            </w:rPr>
                          </w:pPr>
                          <w:r w:rsidRPr="00604619">
                            <w:rPr>
                              <w:rFonts w:ascii="Sul Sans" w:hAnsi="Sul Sans"/>
                              <w:b/>
                            </w:rPr>
                            <w:t xml:space="preserve">Hiranandani Business Park, Powai, </w:t>
                          </w:r>
                        </w:p>
                        <w:p w:rsidR="00604619" w:rsidRPr="00604619" w:rsidRDefault="00604619" w:rsidP="00604619">
                          <w:pPr>
                            <w:rPr>
                              <w:rFonts w:ascii="Sul Sans" w:hAnsi="Sul Sans"/>
                              <w:b/>
                            </w:rPr>
                          </w:pPr>
                          <w:r w:rsidRPr="00604619">
                            <w:rPr>
                              <w:rFonts w:ascii="Sul Sans" w:hAnsi="Sul Sans"/>
                              <w:b/>
                            </w:rPr>
                            <w:t>Mumbai – 400076, India.</w:t>
                          </w:r>
                        </w:p>
                        <w:p w:rsidR="00604619" w:rsidRPr="00604619" w:rsidRDefault="00604619" w:rsidP="00604619">
                          <w:pPr>
                            <w:rPr>
                              <w:rFonts w:ascii="Sul Sans" w:hAnsi="Sul Sans"/>
                              <w:b/>
                            </w:rPr>
                          </w:pPr>
                          <w:r w:rsidRPr="00604619">
                            <w:rPr>
                              <w:rFonts w:ascii="Sul Sans" w:hAnsi="Sul Sans"/>
                              <w:b/>
                            </w:rPr>
                            <w:t>Tel: 91 – 022 40006700</w:t>
                          </w:r>
                        </w:p>
                        <w:p w:rsidR="00604619" w:rsidRPr="00604619" w:rsidRDefault="00604619" w:rsidP="00604619">
                          <w:pPr>
                            <w:rPr>
                              <w:rFonts w:ascii="Sul Sans" w:hAnsi="Sul Sans"/>
                              <w:b/>
                            </w:rPr>
                          </w:pPr>
                          <w:r w:rsidRPr="00604619">
                            <w:rPr>
                              <w:rFonts w:ascii="Sul Sans" w:hAnsi="Sul Sans"/>
                              <w:b/>
                            </w:rPr>
                            <w:t>Fax: 91 – 022 4000 6801</w:t>
                          </w:r>
                        </w:p>
                        <w:p w:rsidR="001740BE" w:rsidRPr="004E17FF" w:rsidRDefault="00FC0DC0" w:rsidP="001F02D8">
                          <w:pPr>
                            <w:rPr>
                              <w:rStyle w:val="iffblastbluebold"/>
                              <w:rFonts w:ascii="Sul Sans" w:hAnsi="Sul Sans"/>
                              <w:sz w:val="16"/>
                            </w:rPr>
                          </w:pPr>
                          <w:r>
                            <w:rPr>
                              <w:rFonts w:eastAsia="Arial"/>
                              <w:b/>
                              <w:bCs/>
                              <w:color w:val="0174CF"/>
                              <w:sz w:val="15"/>
                              <w:szCs w:val="15"/>
                            </w:rPr>
                            <w:t>iff.com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C3AD3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4.5pt;margin-top:538.5pt;width:119pt;height:113.5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" filled="f" stroked="f" strokeweight=".5pt">
              <v:textbox inset="0,0,0,0">
                <w:txbxContent>
                  <w:p w:rsidR="00604619" w:rsidRPr="002A037B" w:rsidRDefault="00604619" w:rsidP="00604619">
                    <w:pPr>
                      <w:rPr>
                        <w:rFonts w:ascii="Sul Sans" w:hAnsi="Sul Sans"/>
                        <w:b/>
                      </w:rPr>
                    </w:pPr>
                    <w:r w:rsidRPr="002A037B">
                      <w:rPr>
                        <w:rFonts w:ascii="Sul Sans" w:hAnsi="Sul Sans"/>
                        <w:b/>
                      </w:rPr>
                      <w:t>Danisco (India) Private Limited</w:t>
                    </w:r>
                  </w:p>
                  <w:p w:rsidR="00604619" w:rsidRPr="00604619" w:rsidRDefault="00604619" w:rsidP="00604619">
                    <w:pPr>
                      <w:rPr>
                        <w:rFonts w:ascii="Sul Sans" w:hAnsi="Sul Sans"/>
                        <w:b/>
                      </w:rPr>
                    </w:pPr>
                    <w:r w:rsidRPr="00604619">
                      <w:rPr>
                        <w:rFonts w:ascii="Sul Sans" w:hAnsi="Sul Sans"/>
                        <w:b/>
                      </w:rPr>
                      <w:t xml:space="preserve">Delphi, 501-503, C Wing, </w:t>
                    </w:r>
                  </w:p>
                  <w:p w:rsidR="00604619" w:rsidRPr="00604619" w:rsidRDefault="00604619" w:rsidP="00604619">
                    <w:pPr>
                      <w:rPr>
                        <w:rFonts w:ascii="Sul Sans" w:hAnsi="Sul Sans"/>
                        <w:b/>
                      </w:rPr>
                    </w:pPr>
                    <w:r w:rsidRPr="00604619">
                      <w:rPr>
                        <w:rFonts w:ascii="Sul Sans" w:hAnsi="Sul Sans"/>
                        <w:b/>
                      </w:rPr>
                      <w:t xml:space="preserve">Hiranandani Business Park, Powai, </w:t>
                    </w:r>
                  </w:p>
                  <w:p w:rsidR="00604619" w:rsidRPr="00604619" w:rsidRDefault="00604619" w:rsidP="00604619">
                    <w:pPr>
                      <w:rPr>
                        <w:rFonts w:ascii="Sul Sans" w:hAnsi="Sul Sans"/>
                        <w:b/>
                      </w:rPr>
                    </w:pPr>
                    <w:r w:rsidRPr="00604619">
                      <w:rPr>
                        <w:rFonts w:ascii="Sul Sans" w:hAnsi="Sul Sans"/>
                        <w:b/>
                      </w:rPr>
                      <w:t>Mumbai – 400076, India.</w:t>
                    </w:r>
                  </w:p>
                  <w:p w:rsidR="00604619" w:rsidRPr="00604619" w:rsidRDefault="00604619" w:rsidP="00604619">
                    <w:pPr>
                      <w:rPr>
                        <w:rFonts w:ascii="Sul Sans" w:hAnsi="Sul Sans"/>
                        <w:b/>
                      </w:rPr>
                    </w:pPr>
                    <w:r w:rsidRPr="00604619">
                      <w:rPr>
                        <w:rFonts w:ascii="Sul Sans" w:hAnsi="Sul Sans"/>
                        <w:b/>
                      </w:rPr>
                      <w:t>Tel: 91 – 022 40006700</w:t>
                    </w:r>
                  </w:p>
                  <w:p w:rsidR="00604619" w:rsidRPr="00604619" w:rsidRDefault="00604619" w:rsidP="00604619">
                    <w:pPr>
                      <w:rPr>
                        <w:rFonts w:ascii="Sul Sans" w:hAnsi="Sul Sans"/>
                        <w:b/>
                      </w:rPr>
                    </w:pPr>
                    <w:r w:rsidRPr="00604619">
                      <w:rPr>
                        <w:rFonts w:ascii="Sul Sans" w:hAnsi="Sul Sans"/>
                        <w:b/>
                      </w:rPr>
                      <w:t>Fax: 91 – 022 4000 6801</w:t>
                    </w:r>
                  </w:p>
                  <w:p w:rsidR="001740BE" w:rsidRPr="004E17FF" w:rsidRDefault="00FC0DC0" w:rsidP="001F02D8">
                    <w:pPr>
                      <w:rPr>
                        <w:rStyle w:val="iffblastbluebold"/>
                        <w:rFonts w:ascii="Sul Sans" w:hAnsi="Sul Sans"/>
                        <w:sz w:val="16"/>
                      </w:rPr>
                    </w:pPr>
                    <w:r>
                      <w:rPr>
                        <w:rFonts w:eastAsia="Arial"/>
                        <w:b/>
                        <w:bCs/>
                        <w:color w:val="0174CF"/>
                        <w:sz w:val="15"/>
                        <w:szCs w:val="15"/>
                      </w:rPr>
                      <w:t>iff.com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A2806">
      <w:rPr>
        <w:rFonts w:eastAsia="Arial"/>
        <w:b/>
        <w:bCs/>
        <w:sz w:val="17"/>
        <w:szCs w:val="17"/>
      </w:rPr>
      <w:t>R</w:t>
    </w:r>
    <w:r w:rsidR="000010B0">
      <w:rPr>
        <w:rFonts w:eastAsia="Arial"/>
        <w:b/>
        <w:bCs/>
        <w:sz w:val="17"/>
        <w:szCs w:val="17"/>
      </w:rPr>
      <w:t>egd. Office: N-145A, Second Floor, Greater Kailash-1, New Delhi-110048, India.</w:t>
    </w:r>
    <w:r w:rsidR="000010B0" w:rsidRPr="003A659C">
      <w:rPr>
        <w:rFonts w:eastAsia="Arial"/>
        <w:b/>
        <w:bCs/>
        <w:sz w:val="17"/>
        <w:szCs w:val="17"/>
      </w:rPr>
      <w:t xml:space="preserve"> </w:t>
    </w:r>
  </w:p>
  <w:p w:rsidR="002437DB" w:rsidRPr="00785CC6" w:rsidRDefault="000010B0" w:rsidP="00785CC6">
    <w:pPr>
      <w:rPr>
        <w:sz w:val="20"/>
        <w:szCs w:val="20"/>
      </w:rPr>
    </w:pPr>
    <w:r>
      <w:rPr>
        <w:rFonts w:eastAsia="Arial"/>
        <w:b/>
        <w:bCs/>
        <w:sz w:val="17"/>
        <w:szCs w:val="17"/>
      </w:rPr>
      <w:t xml:space="preserve">                      CIN-U15114DL1997PTC084568 PAN-AAACD8906D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0522" w:rsidRDefault="00A60522" w:rsidP="00E430D1">
      <w:r>
        <w:separator/>
      </w:r>
    </w:p>
  </w:footnote>
  <w:footnote w:type="continuationSeparator" w:id="0">
    <w:p w:rsidR="00A60522" w:rsidRDefault="00A60522" w:rsidP="00E43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30E1" w:rsidRDefault="00CA30E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0D3E8525" wp14:editId="284F8FBA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3335" b="12700"/>
              <wp:wrapSquare wrapText="bothSides"/>
              <wp:docPr id="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A30E1" w:rsidRPr="00CA30E1" w:rsidRDefault="00CA30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0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E85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.05pt;width:34.95pt;height:34.95pt;z-index:25167052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" filled="f" stroked="f">
              <v:textbox style="mso-fit-shape-to-text:t" inset="0,0,0,0">
                <w:txbxContent>
                  <w:p w:rsidR="00CA30E1" w:rsidRPr="00CA30E1" w:rsidRDefault="00CA30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0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7B2F" w:rsidRDefault="00CA30E1" w:rsidP="00E430D1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5EA5DDB7" wp14:editId="658E330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3335" b="12700"/>
              <wp:wrapSquare wrapText="bothSides"/>
              <wp:docPr id="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A30E1" w:rsidRPr="00CA30E1" w:rsidRDefault="00CA30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0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5DDB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.05pt;width:34.95pt;height:34.95pt;z-index:25167155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" filled="f" stroked="f">
              <v:textbox style="mso-fit-shape-to-text:t" inset="0,0,0,0">
                <w:txbxContent>
                  <w:p w:rsidR="00CA30E1" w:rsidRPr="00CA30E1" w:rsidRDefault="00CA30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0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6D35">
      <w:rPr>
        <w:noProof/>
        <w:lang w:val="en-IN" w:eastAsia="en-IN"/>
      </w:rPr>
      <w:drawing>
        <wp:anchor distT="0" distB="0" distL="114300" distR="114300" simplePos="0" relativeHeight="251657216" behindDoc="1" locked="0" layoutInCell="1" allowOverlap="1" wp14:anchorId="04C3AD35" wp14:editId="04C3AD3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943100" cy="388620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3100" cy="388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40BE" w:rsidRDefault="004D28B0" w:rsidP="00E430D1">
    <w:pPr>
      <w:pStyle w:val="Header"/>
    </w:pPr>
    <w:r>
      <w:rPr>
        <w:noProof/>
        <w:sz w:val="24"/>
        <w:szCs w:val="24"/>
      </w:rPr>
      <w:drawing>
        <wp:anchor distT="0" distB="0" distL="114300" distR="114300" simplePos="0" relativeHeight="251676672" behindDoc="1" locked="0" layoutInCell="0" allowOverlap="1" wp14:anchorId="21FE8983" wp14:editId="2C3C30CB">
          <wp:simplePos x="0" y="0"/>
          <wp:positionH relativeFrom="page">
            <wp:posOffset>133350</wp:posOffset>
          </wp:positionH>
          <wp:positionV relativeFrom="page">
            <wp:posOffset>1600200</wp:posOffset>
          </wp:positionV>
          <wp:extent cx="1035050" cy="1265292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5050" cy="126529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A30E1">
      <w:rPr>
        <w:rFonts w:ascii="Sul Sans" w:hAnsi="Sul Sans"/>
        <w:noProof/>
        <w:lang w:val="en-IN" w:eastAsia="en-IN"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167B4942" wp14:editId="4CF8E78B">
              <wp:simplePos x="0" y="0"/>
              <wp:positionH relativeFrom="column">
                <wp:posOffset>1809750</wp:posOffset>
              </wp:positionH>
              <wp:positionV relativeFrom="paragraph">
                <wp:posOffset>635</wp:posOffset>
              </wp:positionV>
              <wp:extent cx="443865" cy="443865"/>
              <wp:effectExtent l="0" t="0" r="13335" b="12700"/>
              <wp:wrapSquare wrapText="bothSides"/>
              <wp:docPr id="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A30E1" w:rsidRPr="00CA30E1" w:rsidRDefault="00CA30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0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B49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alt="Internal" style="position:absolute;margin-left:142.5pt;margin-top:.05pt;width:34.95pt;height:34.95pt;z-index:251669504;visibility:visible;mso-wrap-style:non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" filled="f" stroked="f">
              <v:textbox style="mso-fit-shape-to-text:t" inset="0,0,0,0">
                <w:txbxContent>
                  <w:p w:rsidR="00CA30E1" w:rsidRPr="00CA30E1" w:rsidRDefault="00CA30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0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D4DFD">
      <w:rPr>
        <w:noProof/>
        <w:lang w:val="en-IN" w:eastAsia="en-IN"/>
      </w:rPr>
      <mc:AlternateContent>
        <mc:Choice Requires="wps">
          <w:drawing>
            <wp:anchor distT="0" distB="1854200" distL="114300" distR="114300" simplePos="0" relativeHeight="251664384" behindDoc="0" locked="0" layoutInCell="1" allowOverlap="0" wp14:anchorId="04C3AD3B" wp14:editId="34340D6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8405" cy="71120"/>
              <wp:effectExtent l="0" t="0" r="0" b="0"/>
              <wp:wrapTopAndBottom/>
              <wp:docPr id="1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8405" cy="71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B9EEFB" id="Rectangle 2" o:spid="_x0000_s1026" style="position:absolute;margin-left:0;margin-top:15pt;width:595.15pt;height:5.6pt;z-index:251664384;visibility:visible;mso-wrap-style:square;mso-width-percent:0;mso-height-percent:0;mso-wrap-distance-left:9pt;mso-wrap-distance-top:0;mso-wrap-distance-right:9pt;mso-wrap-distance-bottom:14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" o:allowoverlap="f" filled="f" stroked="f" strokeweight="1pt">
              <w10:wrap type="topAndBottom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04BE5"/>
    <w:multiLevelType w:val="hybridMultilevel"/>
    <w:tmpl w:val="A5042AE6"/>
    <w:lvl w:ilvl="0" w:tplc="3154F0D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781621"/>
    <w:multiLevelType w:val="hybridMultilevel"/>
    <w:tmpl w:val="2368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929CE"/>
    <w:multiLevelType w:val="hybridMultilevel"/>
    <w:tmpl w:val="EBEAF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F56E6F"/>
    <w:multiLevelType w:val="hybridMultilevel"/>
    <w:tmpl w:val="46CEC48C"/>
    <w:lvl w:ilvl="0" w:tplc="A5F64C22">
      <w:start w:val="6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7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974"/>
    <w:rsid w:val="000010B0"/>
    <w:rsid w:val="0001626B"/>
    <w:rsid w:val="000204A2"/>
    <w:rsid w:val="00037A6D"/>
    <w:rsid w:val="00047D57"/>
    <w:rsid w:val="00052398"/>
    <w:rsid w:val="00054C30"/>
    <w:rsid w:val="000A59C6"/>
    <w:rsid w:val="000B17F4"/>
    <w:rsid w:val="000E514B"/>
    <w:rsid w:val="000F07E3"/>
    <w:rsid w:val="00102DFA"/>
    <w:rsid w:val="00106E98"/>
    <w:rsid w:val="001171FA"/>
    <w:rsid w:val="001216A8"/>
    <w:rsid w:val="00130259"/>
    <w:rsid w:val="00135034"/>
    <w:rsid w:val="00156BC4"/>
    <w:rsid w:val="00163D8C"/>
    <w:rsid w:val="001740BE"/>
    <w:rsid w:val="0019308F"/>
    <w:rsid w:val="001F02D8"/>
    <w:rsid w:val="002029D7"/>
    <w:rsid w:val="00206818"/>
    <w:rsid w:val="00215188"/>
    <w:rsid w:val="0021640E"/>
    <w:rsid w:val="002164FF"/>
    <w:rsid w:val="00222F11"/>
    <w:rsid w:val="00223D97"/>
    <w:rsid w:val="002437DB"/>
    <w:rsid w:val="00244974"/>
    <w:rsid w:val="00250B32"/>
    <w:rsid w:val="00252E06"/>
    <w:rsid w:val="00261049"/>
    <w:rsid w:val="00262C31"/>
    <w:rsid w:val="00263AD0"/>
    <w:rsid w:val="0028238B"/>
    <w:rsid w:val="00285787"/>
    <w:rsid w:val="002A037B"/>
    <w:rsid w:val="002B1F55"/>
    <w:rsid w:val="002C2176"/>
    <w:rsid w:val="002C7F18"/>
    <w:rsid w:val="002D00FA"/>
    <w:rsid w:val="002E08F1"/>
    <w:rsid w:val="002F20E3"/>
    <w:rsid w:val="002F2B72"/>
    <w:rsid w:val="00311D10"/>
    <w:rsid w:val="00325E73"/>
    <w:rsid w:val="0034297E"/>
    <w:rsid w:val="00385326"/>
    <w:rsid w:val="003972A4"/>
    <w:rsid w:val="003A659C"/>
    <w:rsid w:val="003E2513"/>
    <w:rsid w:val="003E7064"/>
    <w:rsid w:val="003F1DCB"/>
    <w:rsid w:val="004055BD"/>
    <w:rsid w:val="00434374"/>
    <w:rsid w:val="00434EF2"/>
    <w:rsid w:val="00491685"/>
    <w:rsid w:val="004B0FFC"/>
    <w:rsid w:val="004C1C0A"/>
    <w:rsid w:val="004D28B0"/>
    <w:rsid w:val="004D6014"/>
    <w:rsid w:val="004E17FF"/>
    <w:rsid w:val="00577FC1"/>
    <w:rsid w:val="00581881"/>
    <w:rsid w:val="005868CC"/>
    <w:rsid w:val="00593A0F"/>
    <w:rsid w:val="005953FB"/>
    <w:rsid w:val="005B353D"/>
    <w:rsid w:val="005B6AA7"/>
    <w:rsid w:val="005C57E6"/>
    <w:rsid w:val="005E249C"/>
    <w:rsid w:val="005F2709"/>
    <w:rsid w:val="005F69D2"/>
    <w:rsid w:val="00604619"/>
    <w:rsid w:val="00631306"/>
    <w:rsid w:val="00633716"/>
    <w:rsid w:val="00680A92"/>
    <w:rsid w:val="006862A0"/>
    <w:rsid w:val="006979BF"/>
    <w:rsid w:val="006A7877"/>
    <w:rsid w:val="006C4327"/>
    <w:rsid w:val="00705548"/>
    <w:rsid w:val="00713A5A"/>
    <w:rsid w:val="00721B13"/>
    <w:rsid w:val="00767BF7"/>
    <w:rsid w:val="00767E9C"/>
    <w:rsid w:val="00770CF3"/>
    <w:rsid w:val="00785CC6"/>
    <w:rsid w:val="007E191F"/>
    <w:rsid w:val="007E57E2"/>
    <w:rsid w:val="007F285B"/>
    <w:rsid w:val="00806136"/>
    <w:rsid w:val="008151F2"/>
    <w:rsid w:val="008839E4"/>
    <w:rsid w:val="008B3416"/>
    <w:rsid w:val="008B7C5E"/>
    <w:rsid w:val="008C007C"/>
    <w:rsid w:val="008C229B"/>
    <w:rsid w:val="008E569E"/>
    <w:rsid w:val="008F27D2"/>
    <w:rsid w:val="008F361C"/>
    <w:rsid w:val="008F579F"/>
    <w:rsid w:val="00930C5C"/>
    <w:rsid w:val="00942BB8"/>
    <w:rsid w:val="00960FD1"/>
    <w:rsid w:val="0096373C"/>
    <w:rsid w:val="00966093"/>
    <w:rsid w:val="009751C2"/>
    <w:rsid w:val="009762BD"/>
    <w:rsid w:val="009B2943"/>
    <w:rsid w:val="009D0D8C"/>
    <w:rsid w:val="009E6FAC"/>
    <w:rsid w:val="009F5E87"/>
    <w:rsid w:val="00A10B41"/>
    <w:rsid w:val="00A3214D"/>
    <w:rsid w:val="00A509DA"/>
    <w:rsid w:val="00A55A72"/>
    <w:rsid w:val="00A60522"/>
    <w:rsid w:val="00A660FC"/>
    <w:rsid w:val="00A84656"/>
    <w:rsid w:val="00AA70EA"/>
    <w:rsid w:val="00AC0D6A"/>
    <w:rsid w:val="00AC1835"/>
    <w:rsid w:val="00AC6E0C"/>
    <w:rsid w:val="00AE1774"/>
    <w:rsid w:val="00B42BF2"/>
    <w:rsid w:val="00B50090"/>
    <w:rsid w:val="00BB1A63"/>
    <w:rsid w:val="00BB26F8"/>
    <w:rsid w:val="00BB5E60"/>
    <w:rsid w:val="00BC4A9E"/>
    <w:rsid w:val="00BE579D"/>
    <w:rsid w:val="00BE5B64"/>
    <w:rsid w:val="00C03506"/>
    <w:rsid w:val="00C228E3"/>
    <w:rsid w:val="00C26775"/>
    <w:rsid w:val="00C76216"/>
    <w:rsid w:val="00C90A1B"/>
    <w:rsid w:val="00CA30E1"/>
    <w:rsid w:val="00CA6DCB"/>
    <w:rsid w:val="00CA7C6A"/>
    <w:rsid w:val="00CB0199"/>
    <w:rsid w:val="00CB443E"/>
    <w:rsid w:val="00CB5BE6"/>
    <w:rsid w:val="00CC5215"/>
    <w:rsid w:val="00CD1051"/>
    <w:rsid w:val="00CE0689"/>
    <w:rsid w:val="00CE26CB"/>
    <w:rsid w:val="00CE70A2"/>
    <w:rsid w:val="00CE7323"/>
    <w:rsid w:val="00D04E24"/>
    <w:rsid w:val="00D5415B"/>
    <w:rsid w:val="00D57DF6"/>
    <w:rsid w:val="00D62282"/>
    <w:rsid w:val="00DA2806"/>
    <w:rsid w:val="00DA5433"/>
    <w:rsid w:val="00DC7B2F"/>
    <w:rsid w:val="00DF0F86"/>
    <w:rsid w:val="00E06D35"/>
    <w:rsid w:val="00E30E66"/>
    <w:rsid w:val="00E430D1"/>
    <w:rsid w:val="00E63347"/>
    <w:rsid w:val="00E736D8"/>
    <w:rsid w:val="00E92D3E"/>
    <w:rsid w:val="00E936D9"/>
    <w:rsid w:val="00EA4EBB"/>
    <w:rsid w:val="00EA64D8"/>
    <w:rsid w:val="00EA65A2"/>
    <w:rsid w:val="00EA7761"/>
    <w:rsid w:val="00EB0249"/>
    <w:rsid w:val="00EB335A"/>
    <w:rsid w:val="00EC23D8"/>
    <w:rsid w:val="00EC2653"/>
    <w:rsid w:val="00ED4DFD"/>
    <w:rsid w:val="00F01C56"/>
    <w:rsid w:val="00F32974"/>
    <w:rsid w:val="00F55525"/>
    <w:rsid w:val="00F57470"/>
    <w:rsid w:val="00F833FA"/>
    <w:rsid w:val="00FB7150"/>
    <w:rsid w:val="00FC0DC0"/>
    <w:rsid w:val="00FF79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3AD29"/>
  <w15:docId w15:val="{9315E124-6348-49D4-8917-44419333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30D1"/>
    <w:pPr>
      <w:tabs>
        <w:tab w:val="left" w:pos="2428"/>
      </w:tabs>
      <w:spacing w:line="280" w:lineRule="exact"/>
    </w:pPr>
    <w:rPr>
      <w:rFonts w:ascii="Arial" w:eastAsiaTheme="minorEastAsia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7B2F"/>
    <w:rPr>
      <w:rFonts w:ascii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B2F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7B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B2F"/>
  </w:style>
  <w:style w:type="paragraph" w:styleId="Footer">
    <w:name w:val="footer"/>
    <w:basedOn w:val="Normal"/>
    <w:link w:val="FooterChar"/>
    <w:uiPriority w:val="99"/>
    <w:unhideWhenUsed/>
    <w:rsid w:val="00DC7B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B2F"/>
  </w:style>
  <w:style w:type="paragraph" w:customStyle="1" w:styleId="iffbody">
    <w:name w:val="iff_body"/>
    <w:basedOn w:val="Normal"/>
    <w:qFormat/>
    <w:rsid w:val="00DF0F86"/>
    <w:pPr>
      <w:tabs>
        <w:tab w:val="clear" w:pos="2428"/>
      </w:tabs>
    </w:pPr>
  </w:style>
  <w:style w:type="paragraph" w:customStyle="1" w:styleId="iffaddress">
    <w:name w:val="iff_address"/>
    <w:basedOn w:val="iffbody"/>
    <w:qFormat/>
    <w:rsid w:val="00261049"/>
    <w:pPr>
      <w:tabs>
        <w:tab w:val="left" w:pos="270"/>
      </w:tabs>
      <w:spacing w:line="220" w:lineRule="exact"/>
    </w:pPr>
  </w:style>
  <w:style w:type="character" w:customStyle="1" w:styleId="iffblastbluebold">
    <w:name w:val="iff_blast_blue_bold"/>
    <w:uiPriority w:val="1"/>
    <w:qFormat/>
    <w:rsid w:val="004D6014"/>
    <w:rPr>
      <w:b/>
      <w:caps w:val="0"/>
      <w:smallCaps w:val="0"/>
      <w:color w:val="0174CF" w:themeColor="accent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0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6014"/>
    <w:rPr>
      <w:color w:val="954F72" w:themeColor="followedHyperlink"/>
      <w:u w:val="single"/>
    </w:rPr>
  </w:style>
  <w:style w:type="paragraph" w:customStyle="1" w:styleId="yiv3191826324m-4938783195580883918wordsection1">
    <w:name w:val="yiv3191826324m-4938783195580883918wordsection1"/>
    <w:basedOn w:val="Normal"/>
    <w:uiPriority w:val="99"/>
    <w:rsid w:val="00C76216"/>
    <w:pPr>
      <w:tabs>
        <w:tab w:val="clear" w:pos="2428"/>
      </w:tabs>
      <w:spacing w:line="240" w:lineRule="auto"/>
    </w:pPr>
    <w:rPr>
      <w:rFonts w:ascii="Times New Roman" w:eastAsiaTheme="minorHAnsi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67E9C"/>
  </w:style>
  <w:style w:type="paragraph" w:styleId="ListParagraph">
    <w:name w:val="List Paragraph"/>
    <w:basedOn w:val="Normal"/>
    <w:uiPriority w:val="34"/>
    <w:qFormat/>
    <w:rsid w:val="002F2B72"/>
    <w:pPr>
      <w:tabs>
        <w:tab w:val="clear" w:pos="2428"/>
      </w:tabs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9E6FAC"/>
    <w:pPr>
      <w:autoSpaceDE w:val="0"/>
      <w:autoSpaceDN w:val="0"/>
      <w:adjustRightInd w:val="0"/>
    </w:pPr>
    <w:rPr>
      <w:rFonts w:ascii="Courier New" w:hAnsi="Courier New" w:cs="Courier New"/>
      <w:color w:val="000000"/>
    </w:rPr>
  </w:style>
  <w:style w:type="paragraph" w:customStyle="1" w:styleId="wordsection1">
    <w:name w:val="wordsection1"/>
    <w:basedOn w:val="Normal"/>
    <w:link w:val="wordsection1Char"/>
    <w:uiPriority w:val="99"/>
    <w:rsid w:val="009E6FAC"/>
    <w:pPr>
      <w:tabs>
        <w:tab w:val="clear" w:pos="2428"/>
      </w:tabs>
      <w:spacing w:line="240" w:lineRule="auto"/>
    </w:pPr>
    <w:rPr>
      <w:rFonts w:ascii="Calibri" w:eastAsiaTheme="minorHAnsi" w:hAnsi="Calibri" w:cs="Calibri"/>
      <w:sz w:val="22"/>
      <w:szCs w:val="22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263AD0"/>
    <w:rPr>
      <w:rFonts w:ascii="Calibri" w:hAnsi="Calibri" w:cs="Calibri"/>
      <w:sz w:val="22"/>
      <w:szCs w:val="22"/>
    </w:rPr>
  </w:style>
  <w:style w:type="paragraph" w:styleId="NoSpacing">
    <w:name w:val="No Spacing"/>
    <w:uiPriority w:val="1"/>
    <w:qFormat/>
    <w:rsid w:val="00EA65A2"/>
    <w:rPr>
      <w:rFonts w:ascii="Times New Roman" w:hAnsi="Times New Roman"/>
      <w:sz w:val="22"/>
      <w:szCs w:val="22"/>
    </w:rPr>
  </w:style>
  <w:style w:type="character" w:styleId="Hyperlink">
    <w:name w:val="Hyperlink"/>
    <w:rsid w:val="009751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7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ff.com/" TargetMode="External"/><Relationship Id="rId1" Type="http://schemas.openxmlformats.org/officeDocument/2006/relationships/hyperlink" Target="https://www.iff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5857\Desktop\Branding%20IFF\Executed%20verision\iff_lh_a4_210126.dotx" TargetMode="External"/></Relationships>
</file>

<file path=word/theme/theme1.xml><?xml version="1.0" encoding="utf-8"?>
<a:theme xmlns:a="http://schemas.openxmlformats.org/drawingml/2006/main" name="Office Theme">
  <a:themeElements>
    <a:clrScheme name="IFF">
      <a:dk1>
        <a:srgbClr val="000000"/>
      </a:dk1>
      <a:lt1>
        <a:srgbClr val="FFFFFF"/>
      </a:lt1>
      <a:dk2>
        <a:srgbClr val="415263"/>
      </a:dk2>
      <a:lt2>
        <a:srgbClr val="E7E6E6"/>
      </a:lt2>
      <a:accent1>
        <a:srgbClr val="0174CF"/>
      </a:accent1>
      <a:accent2>
        <a:srgbClr val="FE7D30"/>
      </a:accent2>
      <a:accent3>
        <a:srgbClr val="8E3287"/>
      </a:accent3>
      <a:accent4>
        <a:srgbClr val="8FC614"/>
      </a:accent4>
      <a:accent5>
        <a:srgbClr val="415263"/>
      </a:accent5>
      <a:accent6>
        <a:srgbClr val="00406A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8C5EC57C56A46B0F632110C642E00" ma:contentTypeVersion="12" ma:contentTypeDescription="Create a new document." ma:contentTypeScope="" ma:versionID="bdf87c84e44aaf98d7d1ddf267036d65">
  <xsd:schema xmlns:xsd="http://www.w3.org/2001/XMLSchema" xmlns:xs="http://www.w3.org/2001/XMLSchema" xmlns:p="http://schemas.microsoft.com/office/2006/metadata/properties" xmlns:ns2="a24059d3-57fa-4a2d-b020-e0932d52c08f" xmlns:ns3="163a33b8-7075-472b-bbb8-e3711ba3e389" targetNamespace="http://schemas.microsoft.com/office/2006/metadata/properties" ma:root="true" ma:fieldsID="577e6f533d3cffa09f7b15bd99e7d5d9" ns2:_="" ns3:_="">
    <xsd:import namespace="a24059d3-57fa-4a2d-b020-e0932d52c08f"/>
    <xsd:import namespace="163a33b8-7075-472b-bbb8-e3711ba3e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059d3-57fa-4a2d-b020-e0932d52c0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a33b8-7075-472b-bbb8-e3711ba3e38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0DD8A-2E5C-464E-9547-9940AFA721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4059d3-57fa-4a2d-b020-e0932d52c08f"/>
    <ds:schemaRef ds:uri="163a33b8-7075-472b-bbb8-e3711ba3e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E95BB0-4980-4FD0-B70A-DF554AEB40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8166FF-55D0-4FD1-B667-647CDB2113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92369BE-3B63-4211-B49A-4C8087497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iff_lh_a4_210126</Template>
  <TotalTime>22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M., SHANMUGAM</dc:creator>
  <cp:lastModifiedBy>Sagar Bhosale - Contractor</cp:lastModifiedBy>
  <cp:revision>42</cp:revision>
  <cp:lastPrinted>2021-04-07T11:00:00Z</cp:lastPrinted>
  <dcterms:created xsi:type="dcterms:W3CDTF">2021-12-21T18:08:00Z</dcterms:created>
  <dcterms:modified xsi:type="dcterms:W3CDTF">2023-09-14T12:31:00Z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0x010100A208C5EC57C56A46B0F632110C642E00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Internal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Internal</vt:lpwstr>
  </property>
  <property fmtid="{D5CDD505-2E9C-101B-9397-08002B2CF9AE}" pid="9" name="MSIP_Label_76bd7a18-54e6-45d9-8525-7703eb491273_Enabled">
    <vt:lpwstr>true</vt:lpwstr>
  </property>
  <property fmtid="{D5CDD505-2E9C-101B-9397-08002B2CF9AE}" pid="10" name="MSIP_Label_76bd7a18-54e6-45d9-8525-7703eb491273_SetDate">
    <vt:lpwstr>2023-05-08T05:24:34Z</vt:lpwstr>
  </property>
  <property fmtid="{D5CDD505-2E9C-101B-9397-08002B2CF9AE}" pid="11" name="MSIP_Label_76bd7a18-54e6-45d9-8525-7703eb491273_Method">
    <vt:lpwstr>Privileged</vt:lpwstr>
  </property>
  <property fmtid="{D5CDD505-2E9C-101B-9397-08002B2CF9AE}" pid="12" name="MSIP_Label_76bd7a18-54e6-45d9-8525-7703eb491273_Name">
    <vt:lpwstr>Internal</vt:lpwstr>
  </property>
  <property fmtid="{D5CDD505-2E9C-101B-9397-08002B2CF9AE}" pid="13" name="MSIP_Label_76bd7a18-54e6-45d9-8525-7703eb491273_SiteId">
    <vt:lpwstr>a2a9bf31-fc44-425c-a6d2-3ae9379573ea</vt:lpwstr>
  </property>
  <property fmtid="{D5CDD505-2E9C-101B-9397-08002B2CF9AE}" pid="14" name="MSIP_Label_76bd7a18-54e6-45d9-8525-7703eb491273_ActionId">
    <vt:lpwstr>30b9f6b4-8366-4dc5-91e5-c2ee9d0cc49b</vt:lpwstr>
  </property>
  <property fmtid="{D5CDD505-2E9C-101B-9397-08002B2CF9AE}" pid="15" name="MSIP_Label_76bd7a18-54e6-45d9-8525-7703eb491273_ContentBits">
    <vt:lpwstr>3</vt:lpwstr>
  </property>
</Properties>
</file>