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FC6F52" w14:textId="77777777" w:rsidR="001620E5" w:rsidRDefault="001620E5" w:rsidP="001620E5">
      <w:pPr>
        <w:pStyle w:val="Heading1"/>
        <w:jc w:val="center"/>
        <w:rPr>
          <w:rFonts w:cs="Times New Roman"/>
          <w:sz w:val="24"/>
          <w:szCs w:val="24"/>
          <w:u w:val="single"/>
        </w:rPr>
      </w:pPr>
    </w:p>
    <w:p w14:paraId="4247A2D6" w14:textId="77777777" w:rsidR="001620E5" w:rsidRPr="00403200" w:rsidRDefault="001620E5" w:rsidP="001620E5">
      <w:pPr>
        <w:pStyle w:val="Heading1"/>
        <w:jc w:val="center"/>
        <w:rPr>
          <w:rFonts w:cs="Times New Roman"/>
          <w:sz w:val="28"/>
          <w:szCs w:val="24"/>
          <w:u w:val="single"/>
        </w:rPr>
      </w:pPr>
    </w:p>
    <w:p w14:paraId="653C4A83" w14:textId="36B3F2E4" w:rsidR="00B87583" w:rsidRPr="00B87583" w:rsidRDefault="00B87583" w:rsidP="00B87583">
      <w:pPr>
        <w:pStyle w:val="PlainText"/>
        <w:rPr>
          <w:rFonts w:ascii="Arial" w:eastAsiaTheme="minorEastAsia" w:hAnsi="Arial" w:cs="Arial"/>
          <w:bCs/>
          <w:sz w:val="18"/>
          <w:szCs w:val="22"/>
        </w:rPr>
      </w:pPr>
      <w:r w:rsidRPr="00B87583">
        <w:rPr>
          <w:rFonts w:ascii="Arial" w:eastAsiaTheme="minorEastAsia" w:hAnsi="Arial" w:cs="Arial"/>
          <w:bCs/>
          <w:sz w:val="18"/>
          <w:szCs w:val="22"/>
        </w:rPr>
        <w:t>The Dy. Commissioner of Customs,</w:t>
      </w:r>
      <w:r>
        <w:rPr>
          <w:rFonts w:ascii="Arial" w:eastAsiaTheme="minorEastAsia" w:hAnsi="Arial" w:cs="Arial"/>
          <w:bCs/>
          <w:sz w:val="18"/>
          <w:szCs w:val="22"/>
        </w:rPr>
        <w:t xml:space="preserve">                                              Date : 16-01-2024</w:t>
      </w:r>
      <w:r>
        <w:rPr>
          <w:rFonts w:ascii="Arial" w:eastAsiaTheme="minorEastAsia" w:hAnsi="Arial" w:cs="Arial"/>
          <w:bCs/>
          <w:sz w:val="18"/>
          <w:szCs w:val="22"/>
        </w:rPr>
        <w:tab/>
      </w:r>
    </w:p>
    <w:p w14:paraId="55037927" w14:textId="77777777" w:rsidR="00B87583" w:rsidRPr="00B87583" w:rsidRDefault="00B87583" w:rsidP="00B87583">
      <w:pPr>
        <w:pStyle w:val="PlainText"/>
        <w:rPr>
          <w:rFonts w:ascii="Arial" w:eastAsiaTheme="minorEastAsia" w:hAnsi="Arial" w:cs="Arial"/>
          <w:bCs/>
          <w:sz w:val="18"/>
          <w:szCs w:val="22"/>
        </w:rPr>
      </w:pPr>
      <w:r w:rsidRPr="00B87583">
        <w:rPr>
          <w:rFonts w:ascii="Arial" w:eastAsiaTheme="minorEastAsia" w:hAnsi="Arial" w:cs="Arial"/>
          <w:bCs/>
          <w:sz w:val="18"/>
          <w:szCs w:val="22"/>
        </w:rPr>
        <w:t>TSK Dept.</w:t>
      </w:r>
    </w:p>
    <w:p w14:paraId="014BA6C9" w14:textId="77777777" w:rsidR="00B87583" w:rsidRPr="00B87583" w:rsidRDefault="00B87583" w:rsidP="00B87583">
      <w:pPr>
        <w:pStyle w:val="PlainText"/>
        <w:rPr>
          <w:rFonts w:ascii="Arial" w:eastAsiaTheme="minorEastAsia" w:hAnsi="Arial" w:cs="Arial"/>
          <w:bCs/>
          <w:sz w:val="18"/>
          <w:szCs w:val="22"/>
        </w:rPr>
      </w:pPr>
      <w:r w:rsidRPr="00B87583">
        <w:rPr>
          <w:rFonts w:ascii="Arial" w:eastAsiaTheme="minorEastAsia" w:hAnsi="Arial" w:cs="Arial"/>
          <w:bCs/>
          <w:sz w:val="18"/>
          <w:szCs w:val="22"/>
        </w:rPr>
        <w:t>Jawaharlal Nehru Custom House,</w:t>
      </w:r>
    </w:p>
    <w:p w14:paraId="4E4A29C9" w14:textId="77777777" w:rsidR="00B87583" w:rsidRPr="00B87583" w:rsidRDefault="00B87583" w:rsidP="00B87583">
      <w:pPr>
        <w:pStyle w:val="PlainText"/>
        <w:rPr>
          <w:rFonts w:ascii="Arial" w:eastAsiaTheme="minorEastAsia" w:hAnsi="Arial" w:cs="Arial"/>
          <w:bCs/>
          <w:sz w:val="18"/>
          <w:szCs w:val="22"/>
        </w:rPr>
      </w:pPr>
      <w:r w:rsidRPr="00B87583">
        <w:rPr>
          <w:rFonts w:ascii="Arial" w:eastAsiaTheme="minorEastAsia" w:hAnsi="Arial" w:cs="Arial"/>
          <w:bCs/>
          <w:sz w:val="18"/>
          <w:szCs w:val="22"/>
        </w:rPr>
        <w:t>Nhava Sheva.</w:t>
      </w:r>
    </w:p>
    <w:p w14:paraId="04039B21" w14:textId="77777777" w:rsidR="001620E5" w:rsidRPr="00403200" w:rsidRDefault="001620E5" w:rsidP="001620E5">
      <w:pPr>
        <w:rPr>
          <w:bCs/>
          <w:szCs w:val="22"/>
        </w:rPr>
      </w:pPr>
    </w:p>
    <w:p w14:paraId="1962EE19" w14:textId="77777777" w:rsidR="001620E5" w:rsidRPr="00B60E49" w:rsidRDefault="001620E5" w:rsidP="001620E5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 w:rsidRPr="00403200">
        <w:rPr>
          <w:bCs/>
          <w:szCs w:val="22"/>
        </w:rPr>
        <w:t xml:space="preserve"> REF: - PD BOND NO.</w:t>
      </w:r>
      <w:r w:rsidRPr="006B1F16">
        <w:t xml:space="preserve"> </w:t>
      </w:r>
      <w:r w:rsidRPr="00B60E49">
        <w:rPr>
          <w:rFonts w:ascii="Calibri" w:hAnsi="Calibri" w:cs="Calibri"/>
          <w:color w:val="000000"/>
          <w:sz w:val="22"/>
          <w:szCs w:val="22"/>
          <w:lang w:val="en-IN" w:eastAsia="en-IN"/>
        </w:rPr>
        <w:t>2001901827</w:t>
      </w:r>
    </w:p>
    <w:p w14:paraId="0354F5E6" w14:textId="77777777" w:rsidR="001620E5" w:rsidRPr="00403200" w:rsidRDefault="001620E5" w:rsidP="001620E5">
      <w:pPr>
        <w:rPr>
          <w:bCs/>
          <w:szCs w:val="22"/>
        </w:rPr>
      </w:pPr>
    </w:p>
    <w:p w14:paraId="6D6A3099" w14:textId="77777777" w:rsidR="001620E5" w:rsidRPr="00403200" w:rsidRDefault="001620E5" w:rsidP="001620E5">
      <w:pPr>
        <w:rPr>
          <w:bCs/>
          <w:szCs w:val="22"/>
        </w:rPr>
      </w:pPr>
    </w:p>
    <w:p w14:paraId="1DD758B2" w14:textId="77777777" w:rsidR="001620E5" w:rsidRPr="00A007AC" w:rsidRDefault="001620E5" w:rsidP="001620E5">
      <w:pPr>
        <w:rPr>
          <w:b/>
          <w:bCs/>
          <w:szCs w:val="22"/>
        </w:rPr>
      </w:pPr>
      <w:r w:rsidRPr="00403200">
        <w:rPr>
          <w:b/>
          <w:bCs/>
          <w:szCs w:val="22"/>
        </w:rPr>
        <w:t>Importer: - M/s.</w:t>
      </w:r>
      <w:r w:rsidRPr="00403200">
        <w:rPr>
          <w:sz w:val="28"/>
        </w:rPr>
        <w:t xml:space="preserve"> </w:t>
      </w:r>
      <w:r w:rsidRPr="00B60E49">
        <w:rPr>
          <w:b/>
          <w:bCs/>
          <w:sz w:val="24"/>
          <w:szCs w:val="22"/>
        </w:rPr>
        <w:t>SOLAE COMPANY INDIA PRIVATE LIMITED</w:t>
      </w:r>
    </w:p>
    <w:p w14:paraId="6972597C" w14:textId="77777777" w:rsidR="001620E5" w:rsidRDefault="001620E5" w:rsidP="001620E5">
      <w:pPr>
        <w:rPr>
          <w:b/>
          <w:bCs/>
          <w:szCs w:val="22"/>
        </w:rPr>
      </w:pPr>
      <w:r w:rsidRPr="00403200">
        <w:rPr>
          <w:b/>
          <w:bCs/>
          <w:szCs w:val="22"/>
        </w:rPr>
        <w:t xml:space="preserve">SUB:  </w:t>
      </w:r>
      <w:r>
        <w:rPr>
          <w:b/>
          <w:bCs/>
          <w:szCs w:val="22"/>
        </w:rPr>
        <w:t>EXTENSION OF PD BOND</w:t>
      </w:r>
    </w:p>
    <w:p w14:paraId="62DFEC6C" w14:textId="77777777" w:rsidR="001620E5" w:rsidRPr="00B60E49" w:rsidRDefault="001620E5" w:rsidP="001620E5">
      <w:pPr>
        <w:rPr>
          <w:rFonts w:ascii="Calibri" w:hAnsi="Calibri" w:cs="Calibri"/>
          <w:color w:val="000000"/>
          <w:sz w:val="22"/>
          <w:szCs w:val="22"/>
          <w:lang w:val="en-IN" w:eastAsia="en-IN"/>
        </w:rPr>
      </w:pPr>
      <w:r>
        <w:rPr>
          <w:b/>
          <w:bCs/>
          <w:szCs w:val="22"/>
        </w:rPr>
        <w:t xml:space="preserve">Ref: Bond No.  </w:t>
      </w:r>
      <w:r w:rsidRPr="00B60E49">
        <w:rPr>
          <w:rFonts w:ascii="Calibri" w:hAnsi="Calibri" w:cs="Calibri"/>
          <w:b/>
          <w:color w:val="000000"/>
          <w:sz w:val="22"/>
          <w:szCs w:val="22"/>
          <w:lang w:val="en-IN" w:eastAsia="en-IN"/>
        </w:rPr>
        <w:t>2001901827</w:t>
      </w:r>
    </w:p>
    <w:p w14:paraId="4B4EB7F4" w14:textId="77B0B2AB" w:rsidR="001620E5" w:rsidRPr="00403200" w:rsidRDefault="001620E5" w:rsidP="001620E5">
      <w:pPr>
        <w:rPr>
          <w:bCs/>
          <w:szCs w:val="22"/>
        </w:rPr>
      </w:pPr>
      <w:r>
        <w:rPr>
          <w:b/>
          <w:bCs/>
          <w:szCs w:val="22"/>
        </w:rPr>
        <w:t xml:space="preserve">                </w:t>
      </w:r>
      <w:r w:rsidRPr="00403200">
        <w:rPr>
          <w:b/>
          <w:bCs/>
          <w:szCs w:val="22"/>
        </w:rPr>
        <w:t xml:space="preserve"> </w:t>
      </w:r>
    </w:p>
    <w:p w14:paraId="25F3E4BB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>Dear Sir,</w:t>
      </w:r>
    </w:p>
    <w:p w14:paraId="189AB2A7" w14:textId="77777777" w:rsidR="001620E5" w:rsidRPr="00403200" w:rsidRDefault="001620E5" w:rsidP="001620E5">
      <w:pPr>
        <w:rPr>
          <w:bCs/>
          <w:szCs w:val="22"/>
        </w:rPr>
      </w:pPr>
    </w:p>
    <w:p w14:paraId="01C4668C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</w:t>
      </w:r>
    </w:p>
    <w:p w14:paraId="669EACF9" w14:textId="77777777" w:rsidR="001620E5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    With reference to the subject we would like to bring to your kind notice that we have submitted PD Bond,</w:t>
      </w:r>
      <w:r>
        <w:rPr>
          <w:bCs/>
          <w:szCs w:val="22"/>
        </w:rPr>
        <w:t xml:space="preserve"> for assessment of BE provisionally. Since the PD Bond has been expired, we request you to please allow us for extension for the same.</w:t>
      </w:r>
    </w:p>
    <w:p w14:paraId="705EBB6D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 </w:t>
      </w:r>
    </w:p>
    <w:p w14:paraId="7D4935D0" w14:textId="77777777" w:rsidR="001620E5" w:rsidRPr="00403200" w:rsidRDefault="001620E5" w:rsidP="001620E5">
      <w:pPr>
        <w:rPr>
          <w:bCs/>
          <w:szCs w:val="22"/>
        </w:rPr>
      </w:pPr>
    </w:p>
    <w:p w14:paraId="7CA25815" w14:textId="77777777" w:rsidR="001620E5" w:rsidRPr="00403200" w:rsidRDefault="001620E5" w:rsidP="001620E5">
      <w:pPr>
        <w:rPr>
          <w:bCs/>
          <w:szCs w:val="22"/>
        </w:rPr>
      </w:pPr>
    </w:p>
    <w:p w14:paraId="7B1A10A4" w14:textId="77777777" w:rsidR="001620E5" w:rsidRPr="00403200" w:rsidRDefault="001620E5" w:rsidP="001620E5">
      <w:pPr>
        <w:rPr>
          <w:bCs/>
          <w:szCs w:val="22"/>
        </w:rPr>
      </w:pPr>
      <w:r w:rsidRPr="00403200">
        <w:rPr>
          <w:bCs/>
          <w:szCs w:val="22"/>
        </w:rPr>
        <w:t xml:space="preserve">Hope you will allow us to do the needful.  </w:t>
      </w:r>
    </w:p>
    <w:p w14:paraId="31FD5CE3" w14:textId="77777777" w:rsidR="001620E5" w:rsidRPr="00403200" w:rsidRDefault="001620E5" w:rsidP="001620E5">
      <w:pPr>
        <w:rPr>
          <w:bCs/>
          <w:szCs w:val="22"/>
        </w:rPr>
      </w:pPr>
    </w:p>
    <w:p w14:paraId="5FE14D4D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hAnsi="Arial" w:cs="Arial"/>
          <w:szCs w:val="20"/>
        </w:rPr>
      </w:pPr>
    </w:p>
    <w:p w14:paraId="615F5ED5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  <w:r w:rsidRPr="00403200">
        <w:rPr>
          <w:rFonts w:ascii="Arial" w:eastAsia="Times New Roman" w:hAnsi="Arial" w:cs="Arial"/>
          <w:bCs/>
          <w:sz w:val="24"/>
          <w:lang w:eastAsia="ar-SA"/>
        </w:rPr>
        <w:t>Thanking you</w:t>
      </w:r>
    </w:p>
    <w:p w14:paraId="22C605BF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</w:p>
    <w:p w14:paraId="21D7273D" w14:textId="77777777" w:rsidR="001620E5" w:rsidRPr="00403200" w:rsidRDefault="001620E5" w:rsidP="001620E5">
      <w:pPr>
        <w:pStyle w:val="NoSpacing1"/>
        <w:spacing w:after="0" w:line="240" w:lineRule="auto"/>
        <w:jc w:val="both"/>
        <w:rPr>
          <w:rFonts w:ascii="Arial" w:eastAsia="Times New Roman" w:hAnsi="Arial" w:cs="Arial"/>
          <w:bCs/>
          <w:sz w:val="24"/>
          <w:lang w:eastAsia="ar-SA"/>
        </w:rPr>
      </w:pPr>
      <w:r w:rsidRPr="00403200">
        <w:rPr>
          <w:rFonts w:ascii="Arial" w:eastAsia="Times New Roman" w:hAnsi="Arial" w:cs="Arial"/>
          <w:bCs/>
          <w:sz w:val="24"/>
          <w:lang w:eastAsia="ar-SA"/>
        </w:rPr>
        <w:t>Yours faithfully</w:t>
      </w:r>
    </w:p>
    <w:p w14:paraId="56090123" w14:textId="77777777" w:rsidR="001620E5" w:rsidRPr="00403200" w:rsidRDefault="001620E5" w:rsidP="001620E5">
      <w:pPr>
        <w:rPr>
          <w:bCs/>
          <w:szCs w:val="22"/>
        </w:rPr>
      </w:pPr>
    </w:p>
    <w:p w14:paraId="327D7B79" w14:textId="77777777" w:rsidR="001620E5" w:rsidRPr="00403200" w:rsidRDefault="001620E5" w:rsidP="001620E5">
      <w:pPr>
        <w:rPr>
          <w:bCs/>
          <w:szCs w:val="22"/>
        </w:rPr>
      </w:pPr>
    </w:p>
    <w:p w14:paraId="12F6B00B" w14:textId="77777777" w:rsidR="001620E5" w:rsidRPr="00403200" w:rsidRDefault="001620E5" w:rsidP="001620E5">
      <w:pPr>
        <w:rPr>
          <w:bCs/>
          <w:szCs w:val="22"/>
        </w:rPr>
      </w:pPr>
      <w:r>
        <w:rPr>
          <w:b/>
          <w:bCs/>
          <w:szCs w:val="22"/>
        </w:rPr>
        <w:t xml:space="preserve">For </w:t>
      </w:r>
      <w:r w:rsidRPr="00B60E49">
        <w:rPr>
          <w:b/>
          <w:bCs/>
          <w:sz w:val="24"/>
          <w:szCs w:val="22"/>
        </w:rPr>
        <w:t>SOLAE COMPANY INDIA PRIVATE LIMITED</w:t>
      </w:r>
      <w:r>
        <w:rPr>
          <w:b/>
          <w:bCs/>
          <w:szCs w:val="22"/>
        </w:rPr>
        <w:t xml:space="preserve"> </w:t>
      </w:r>
    </w:p>
    <w:p w14:paraId="1CCC5CBB" w14:textId="77777777" w:rsidR="001620E5" w:rsidRPr="00403200" w:rsidRDefault="001620E5" w:rsidP="001620E5">
      <w:pPr>
        <w:rPr>
          <w:b/>
          <w:bCs/>
          <w:szCs w:val="22"/>
        </w:rPr>
      </w:pPr>
    </w:p>
    <w:p w14:paraId="670E3764" w14:textId="77777777" w:rsidR="001620E5" w:rsidRPr="00403200" w:rsidRDefault="001620E5" w:rsidP="001620E5">
      <w:pPr>
        <w:rPr>
          <w:sz w:val="28"/>
        </w:rPr>
      </w:pPr>
    </w:p>
    <w:p w14:paraId="276FDFC8" w14:textId="77777777" w:rsidR="001620E5" w:rsidRPr="00403200" w:rsidRDefault="001620E5" w:rsidP="001620E5">
      <w:pPr>
        <w:rPr>
          <w:sz w:val="28"/>
        </w:rPr>
      </w:pPr>
      <w:bookmarkStart w:id="0" w:name="_GoBack"/>
      <w:bookmarkEnd w:id="0"/>
    </w:p>
    <w:p w14:paraId="09E8B714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</w:p>
    <w:p w14:paraId="3FC42F51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  <w:r w:rsidRPr="00403200">
        <w:rPr>
          <w:noProof/>
          <w:sz w:val="28"/>
          <w:lang w:val="en-IN" w:eastAsia="en-IN"/>
        </w:rPr>
        <w:t xml:space="preserve"> </w:t>
      </w:r>
      <w:r>
        <w:rPr>
          <w:b/>
          <w:bCs/>
          <w:szCs w:val="22"/>
        </w:rPr>
        <w:t xml:space="preserve">Authorized </w:t>
      </w:r>
      <w:r w:rsidRPr="00403200">
        <w:rPr>
          <w:b/>
          <w:bCs/>
          <w:szCs w:val="22"/>
        </w:rPr>
        <w:t>Signatory</w:t>
      </w:r>
      <w:r w:rsidRPr="00403200">
        <w:rPr>
          <w:noProof/>
          <w:sz w:val="28"/>
          <w:lang w:val="en-IN" w:eastAsia="en-IN"/>
        </w:rPr>
        <w:t xml:space="preserve"> </w:t>
      </w:r>
    </w:p>
    <w:p w14:paraId="645800FA" w14:textId="77777777" w:rsidR="001620E5" w:rsidRPr="00403200" w:rsidRDefault="001620E5" w:rsidP="001620E5">
      <w:pPr>
        <w:rPr>
          <w:noProof/>
          <w:sz w:val="28"/>
          <w:lang w:val="en-IN" w:eastAsia="en-IN"/>
        </w:rPr>
      </w:pPr>
    </w:p>
    <w:p w14:paraId="7FB62F44" w14:textId="03BBC045" w:rsidR="00C02B39" w:rsidRDefault="00C02B39" w:rsidP="00C02B39">
      <w:pPr>
        <w:ind w:left="288" w:right="288"/>
      </w:pPr>
    </w:p>
    <w:p w14:paraId="0B404B07" w14:textId="4A711DD5" w:rsidR="00C02B39" w:rsidRDefault="00C02B39" w:rsidP="00C02B39">
      <w:pPr>
        <w:ind w:left="288" w:right="288"/>
      </w:pPr>
    </w:p>
    <w:p w14:paraId="64D3C802" w14:textId="25262179" w:rsidR="008C2FA9" w:rsidRDefault="008C2FA9" w:rsidP="00C02B39">
      <w:pPr>
        <w:ind w:left="288" w:right="288"/>
      </w:pPr>
    </w:p>
    <w:p w14:paraId="03E8B020" w14:textId="1314EF1F" w:rsidR="008C2FA9" w:rsidRDefault="008C2FA9" w:rsidP="00C02B39">
      <w:pPr>
        <w:ind w:left="288" w:right="288"/>
      </w:pPr>
    </w:p>
    <w:p w14:paraId="31E5ACC7" w14:textId="5459B542" w:rsidR="008C2FA9" w:rsidRDefault="008C2FA9" w:rsidP="00C02B39">
      <w:pPr>
        <w:ind w:left="288" w:right="288"/>
      </w:pPr>
    </w:p>
    <w:sectPr w:rsidR="008C2FA9" w:rsidSect="001740BE">
      <w:headerReference w:type="default" r:id="rId10"/>
      <w:footerReference w:type="default" r:id="rId11"/>
      <w:headerReference w:type="first" r:id="rId12"/>
      <w:pgSz w:w="11900" w:h="16840"/>
      <w:pgMar w:top="940" w:right="1020" w:bottom="1020" w:left="306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991D16" w14:textId="77777777" w:rsidR="00477AE1" w:rsidRDefault="00477AE1" w:rsidP="00E430D1">
      <w:r>
        <w:separator/>
      </w:r>
    </w:p>
  </w:endnote>
  <w:endnote w:type="continuationSeparator" w:id="0">
    <w:p w14:paraId="26D25FEA" w14:textId="77777777" w:rsidR="00477AE1" w:rsidRDefault="00477AE1" w:rsidP="00E43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 Sans">
    <w:altName w:val="Calibri"/>
    <w:panose1 w:val="00000000000000000000"/>
    <w:charset w:val="00"/>
    <w:family w:val="swiss"/>
    <w:notTrueType/>
    <w:pitch w:val="variable"/>
    <w:sig w:usb0="A00000E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930A9" w14:textId="77777777" w:rsidR="00EC2653" w:rsidRDefault="00DB3FA3" w:rsidP="00E430D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E29BED" wp14:editId="68849AF4">
              <wp:simplePos x="0" y="0"/>
              <wp:positionH relativeFrom="page">
                <wp:posOffset>485775</wp:posOffset>
              </wp:positionH>
              <wp:positionV relativeFrom="page">
                <wp:posOffset>5935980</wp:posOffset>
              </wp:positionV>
              <wp:extent cx="1259840" cy="165544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9840" cy="1655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A6B5F5" w14:textId="77777777" w:rsidR="00EC2653" w:rsidRPr="004D6014" w:rsidRDefault="00477AE1" w:rsidP="00DF0F86">
                          <w:pPr>
                            <w:pStyle w:val="iffaddress"/>
                          </w:pPr>
                          <w:hyperlink r:id="rId1" w:history="1">
                            <w:r w:rsidR="004D6014" w:rsidRPr="004D6014">
                              <w:rPr>
                                <w:rStyle w:val="iffblastbluebold"/>
                              </w:rPr>
                              <w:t>iff.com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E29BE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8.25pt;margin-top:467.4pt;width:99.2pt;height:1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" filled="f" stroked="f" strokeweight=".5pt">
              <v:textbox inset="0,0,0,0">
                <w:txbxContent>
                  <w:p w14:paraId="30A6B5F5" w14:textId="77777777" w:rsidR="00EC2653" w:rsidRPr="004D6014" w:rsidRDefault="00477AE1" w:rsidP="00DF0F86">
                    <w:pPr>
                      <w:pStyle w:val="iffaddress"/>
                    </w:pPr>
                    <w:hyperlink r:id="rId2" w:history="1">
                      <w:r w:rsidR="004D6014" w:rsidRPr="004D6014">
                        <w:rPr>
                          <w:rStyle w:val="iffblastbluebold"/>
                        </w:rPr>
                        <w:t>iff.com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025E03" w14:textId="77777777" w:rsidR="00477AE1" w:rsidRDefault="00477AE1" w:rsidP="00E430D1">
      <w:r>
        <w:separator/>
      </w:r>
    </w:p>
  </w:footnote>
  <w:footnote w:type="continuationSeparator" w:id="0">
    <w:p w14:paraId="4263458B" w14:textId="77777777" w:rsidR="00477AE1" w:rsidRDefault="00477AE1" w:rsidP="00E43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001504" w14:textId="77777777" w:rsidR="00DC7B2F" w:rsidRDefault="00E06D35" w:rsidP="00E430D1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214" behindDoc="1" locked="0" layoutInCell="1" allowOverlap="1" wp14:anchorId="50C920E3" wp14:editId="4EFF72C4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943100" cy="38862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3100" cy="388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CEA03F" w14:textId="77777777" w:rsidR="001740BE" w:rsidRDefault="004071CF" w:rsidP="00E430D1">
    <w:pPr>
      <w:pStyle w:val="Header"/>
    </w:pPr>
    <w:r>
      <w:rPr>
        <w:rFonts w:ascii="Sul Sans" w:hAnsi="Sul Sans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23963E6" wp14:editId="2EBA3F8E">
              <wp:simplePos x="0" y="0"/>
              <wp:positionH relativeFrom="page">
                <wp:posOffset>203200</wp:posOffset>
              </wp:positionH>
              <wp:positionV relativeFrom="page">
                <wp:posOffset>4800600</wp:posOffset>
              </wp:positionV>
              <wp:extent cx="2260600" cy="2590800"/>
              <wp:effectExtent l="0" t="0" r="635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0600" cy="2590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3FD72F" w14:textId="77777777" w:rsidR="00E06D35" w:rsidRPr="004071CF" w:rsidRDefault="00063713" w:rsidP="004071CF">
                          <w:pPr>
                            <w:pStyle w:val="iffbody"/>
                            <w:rPr>
                              <w:b/>
                            </w:rPr>
                          </w:pPr>
                          <w:r w:rsidRPr="004071CF">
                            <w:rPr>
                              <w:b/>
                            </w:rPr>
                            <w:t xml:space="preserve">Solae Company </w:t>
                          </w:r>
                          <w:r w:rsidR="00244974" w:rsidRPr="004071CF">
                            <w:rPr>
                              <w:b/>
                            </w:rPr>
                            <w:t xml:space="preserve">India Private Limited </w:t>
                          </w:r>
                        </w:p>
                        <w:p w14:paraId="2E2F1438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6th Floor, Tower C </w:t>
                          </w:r>
                        </w:p>
                        <w:p w14:paraId="5F2782A1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>DLF Cyber Greens</w:t>
                          </w:r>
                        </w:p>
                        <w:p w14:paraId="09CB55F9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Sector 25A, </w:t>
                          </w:r>
                        </w:p>
                        <w:p w14:paraId="58ADF21E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DLF Cyber City </w:t>
                          </w:r>
                        </w:p>
                        <w:p w14:paraId="242E5FBD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Phase III </w:t>
                          </w:r>
                        </w:p>
                        <w:p w14:paraId="221B8C49" w14:textId="77777777" w:rsidR="00BF1229" w:rsidRPr="00BF1229" w:rsidRDefault="00BF1229" w:rsidP="004071CF">
                          <w:pPr>
                            <w:pStyle w:val="iffaddress"/>
                          </w:pPr>
                          <w:r w:rsidRPr="00BF1229">
                            <w:t xml:space="preserve">Gurgaon-122002 </w:t>
                          </w:r>
                        </w:p>
                        <w:p w14:paraId="15E18FF5" w14:textId="77777777" w:rsidR="00BF1229" w:rsidRDefault="00BF1229" w:rsidP="004071CF">
                          <w:pPr>
                            <w:pStyle w:val="iffaddress"/>
                          </w:pPr>
                          <w:r w:rsidRPr="00BF1229">
                            <w:t>Haryana, India</w:t>
                          </w:r>
                        </w:p>
                        <w:p w14:paraId="095C6FC4" w14:textId="77777777" w:rsidR="00BF1229" w:rsidRDefault="001740BE" w:rsidP="004071CF">
                          <w:pPr>
                            <w:pStyle w:val="iffaddress"/>
                          </w:pPr>
                          <w:r w:rsidRPr="00163D8C"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  <w:t>T</w:t>
                          </w:r>
                          <w:r w:rsidR="004071CF">
                            <w:t xml:space="preserve">   </w:t>
                          </w:r>
                          <w:r w:rsidR="00BF1229" w:rsidRPr="00BF1229">
                            <w:t>+91 124 4705902</w:t>
                          </w:r>
                        </w:p>
                        <w:p w14:paraId="3A3869CD" w14:textId="77777777" w:rsidR="00BF1229" w:rsidRDefault="001740BE" w:rsidP="004071CF">
                          <w:pPr>
                            <w:pStyle w:val="iffaddress"/>
                          </w:pPr>
                          <w:r w:rsidRPr="00163D8C"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  <w:t>F</w:t>
                          </w:r>
                          <w:r w:rsidR="004071CF">
                            <w:t xml:space="preserve">   </w:t>
                          </w:r>
                          <w:r w:rsidR="00BF1229" w:rsidRPr="00BF1229">
                            <w:t>+91 124 2540889</w:t>
                          </w:r>
                        </w:p>
                        <w:p w14:paraId="213FAEC6" w14:textId="77777777" w:rsidR="001740BE" w:rsidRDefault="00477AE1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sz w:val="16"/>
                            </w:rPr>
                          </w:pPr>
                          <w:hyperlink r:id="rId1" w:history="1">
                            <w:r w:rsidR="001740BE" w:rsidRPr="00163D8C">
                              <w:rPr>
                                <w:rStyle w:val="iffblastbluebold"/>
                                <w:rFonts w:ascii="Sul Sans" w:hAnsi="Sul Sans"/>
                                <w:sz w:val="16"/>
                              </w:rPr>
                              <w:t>iff.com</w:t>
                            </w:r>
                          </w:hyperlink>
                        </w:p>
                        <w:p w14:paraId="2320987B" w14:textId="77777777" w:rsidR="00063713" w:rsidRPr="00F65267" w:rsidRDefault="00063713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</w:pPr>
                          <w:r w:rsidRPr="00F65267"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  <w:t>CIN-U15143HR2004PTC043427</w:t>
                          </w:r>
                        </w:p>
                        <w:p w14:paraId="34866327" w14:textId="77777777" w:rsidR="00063713" w:rsidRPr="00F65267" w:rsidRDefault="00F65267" w:rsidP="004071CF">
                          <w:pPr>
                            <w:pStyle w:val="iffaddress"/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</w:pPr>
                          <w:r w:rsidRPr="00F65267">
                            <w:rPr>
                              <w:rStyle w:val="iffblastbluebold"/>
                              <w:rFonts w:ascii="Sul Sans" w:hAnsi="Sul Sans"/>
                              <w:b w:val="0"/>
                              <w:color w:val="auto"/>
                              <w:sz w:val="16"/>
                            </w:rPr>
                            <w:t>PAN-AAHCS9328P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3963E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16pt;margin-top:378pt;width:178pt;height:20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" filled="f" stroked="f" strokeweight=".5pt">
              <v:textbox inset="0,0,0,0">
                <w:txbxContent>
                  <w:p w14:paraId="6A3FD72F" w14:textId="77777777" w:rsidR="00E06D35" w:rsidRPr="004071CF" w:rsidRDefault="00063713" w:rsidP="004071CF">
                    <w:pPr>
                      <w:pStyle w:val="iffbody"/>
                      <w:rPr>
                        <w:b/>
                      </w:rPr>
                    </w:pPr>
                    <w:r w:rsidRPr="004071CF">
                      <w:rPr>
                        <w:b/>
                      </w:rPr>
                      <w:t xml:space="preserve">Solae Company </w:t>
                    </w:r>
                    <w:r w:rsidR="00244974" w:rsidRPr="004071CF">
                      <w:rPr>
                        <w:b/>
                      </w:rPr>
                      <w:t xml:space="preserve">India Private Limited </w:t>
                    </w:r>
                  </w:p>
                  <w:p w14:paraId="2E2F1438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6th Floor, Tower C </w:t>
                    </w:r>
                  </w:p>
                  <w:p w14:paraId="5F2782A1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>DLF Cyber Greens</w:t>
                    </w:r>
                  </w:p>
                  <w:p w14:paraId="09CB55F9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Sector 25A, </w:t>
                    </w:r>
                  </w:p>
                  <w:p w14:paraId="58ADF21E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DLF Cyber City </w:t>
                    </w:r>
                  </w:p>
                  <w:p w14:paraId="242E5FBD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Phase III </w:t>
                    </w:r>
                  </w:p>
                  <w:p w14:paraId="221B8C49" w14:textId="77777777" w:rsidR="00BF1229" w:rsidRPr="00BF1229" w:rsidRDefault="00BF1229" w:rsidP="004071CF">
                    <w:pPr>
                      <w:pStyle w:val="iffaddress"/>
                    </w:pPr>
                    <w:r w:rsidRPr="00BF1229">
                      <w:t xml:space="preserve">Gurgaon-122002 </w:t>
                    </w:r>
                  </w:p>
                  <w:p w14:paraId="15E18FF5" w14:textId="77777777" w:rsidR="00BF1229" w:rsidRDefault="00BF1229" w:rsidP="004071CF">
                    <w:pPr>
                      <w:pStyle w:val="iffaddress"/>
                    </w:pPr>
                    <w:r w:rsidRPr="00BF1229">
                      <w:t>Haryana, India</w:t>
                    </w:r>
                  </w:p>
                  <w:p w14:paraId="095C6FC4" w14:textId="77777777" w:rsidR="00BF1229" w:rsidRDefault="001740BE" w:rsidP="004071CF">
                    <w:pPr>
                      <w:pStyle w:val="iffaddress"/>
                    </w:pPr>
                    <w:r w:rsidRPr="00163D8C">
                      <w:rPr>
                        <w:rStyle w:val="iffblastbluebold"/>
                        <w:rFonts w:ascii="Sul Sans" w:hAnsi="Sul Sans"/>
                        <w:sz w:val="16"/>
                      </w:rPr>
                      <w:t>T</w:t>
                    </w:r>
                    <w:r w:rsidR="004071CF">
                      <w:t xml:space="preserve">   </w:t>
                    </w:r>
                    <w:r w:rsidR="00BF1229" w:rsidRPr="00BF1229">
                      <w:t>+91 124 4705902</w:t>
                    </w:r>
                  </w:p>
                  <w:p w14:paraId="3A3869CD" w14:textId="77777777" w:rsidR="00BF1229" w:rsidRDefault="001740BE" w:rsidP="004071CF">
                    <w:pPr>
                      <w:pStyle w:val="iffaddress"/>
                    </w:pPr>
                    <w:r w:rsidRPr="00163D8C">
                      <w:rPr>
                        <w:rStyle w:val="iffblastbluebold"/>
                        <w:rFonts w:ascii="Sul Sans" w:hAnsi="Sul Sans"/>
                        <w:sz w:val="16"/>
                      </w:rPr>
                      <w:t>F</w:t>
                    </w:r>
                    <w:r w:rsidR="004071CF">
                      <w:t xml:space="preserve">   </w:t>
                    </w:r>
                    <w:r w:rsidR="00BF1229" w:rsidRPr="00BF1229">
                      <w:t>+91 124 2540889</w:t>
                    </w:r>
                  </w:p>
                  <w:p w14:paraId="213FAEC6" w14:textId="77777777" w:rsidR="001740BE" w:rsidRDefault="00477AE1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sz w:val="16"/>
                      </w:rPr>
                    </w:pPr>
                    <w:hyperlink r:id="rId2" w:history="1">
                      <w:r w:rsidR="001740BE" w:rsidRPr="00163D8C">
                        <w:rPr>
                          <w:rStyle w:val="iffblastbluebold"/>
                          <w:rFonts w:ascii="Sul Sans" w:hAnsi="Sul Sans"/>
                          <w:sz w:val="16"/>
                        </w:rPr>
                        <w:t>iff.com</w:t>
                      </w:r>
                    </w:hyperlink>
                  </w:p>
                  <w:p w14:paraId="2320987B" w14:textId="77777777" w:rsidR="00063713" w:rsidRPr="00F65267" w:rsidRDefault="00063713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</w:pPr>
                    <w:r w:rsidRPr="00F65267"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  <w:t>CIN-U15143HR2004PTC043427</w:t>
                    </w:r>
                  </w:p>
                  <w:p w14:paraId="34866327" w14:textId="77777777" w:rsidR="00063713" w:rsidRPr="00F65267" w:rsidRDefault="00F65267" w:rsidP="004071CF">
                    <w:pPr>
                      <w:pStyle w:val="iffaddress"/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</w:pPr>
                    <w:r w:rsidRPr="00F65267">
                      <w:rPr>
                        <w:rStyle w:val="iffblastbluebold"/>
                        <w:rFonts w:ascii="Sul Sans" w:hAnsi="Sul Sans"/>
                        <w:b w:val="0"/>
                        <w:color w:val="auto"/>
                        <w:sz w:val="16"/>
                      </w:rPr>
                      <w:t>PAN-AAHCS9328P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F579F">
      <w:rPr>
        <w:rFonts w:ascii="Sul Sans" w:hAnsi="Sul Sans"/>
        <w:noProof/>
        <w:lang w:val="en-IN" w:eastAsia="en-IN"/>
      </w:rPr>
      <w:drawing>
        <wp:anchor distT="0" distB="0" distL="114300" distR="114300" simplePos="0" relativeHeight="251658239" behindDoc="1" locked="0" layoutInCell="1" allowOverlap="1" wp14:anchorId="3A24EBA0" wp14:editId="35702614">
          <wp:simplePos x="0" y="0"/>
          <wp:positionH relativeFrom="page">
            <wp:posOffset>-267195</wp:posOffset>
          </wp:positionH>
          <wp:positionV relativeFrom="page">
            <wp:align>top</wp:align>
          </wp:positionV>
          <wp:extent cx="1941615" cy="38891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615" cy="38891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B3FA3">
      <w:rPr>
        <w:noProof/>
      </w:rPr>
      <mc:AlternateContent>
        <mc:Choice Requires="wps">
          <w:drawing>
            <wp:anchor distT="0" distB="1854200" distL="114300" distR="114300" simplePos="0" relativeHeight="251664384" behindDoc="0" locked="0" layoutInCell="1" allowOverlap="0" wp14:anchorId="2A7195A6" wp14:editId="6286C69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58405" cy="71120"/>
              <wp:effectExtent l="0" t="0" r="0" b="0"/>
              <wp:wrapTopAndBottom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8405" cy="71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111916" id="Rectangle 2" o:spid="_x0000_s1026" style="position:absolute;margin-left:0;margin-top:15pt;width:595.15pt;height:5.6pt;z-index:251664384;visibility:visible;mso-wrap-style:square;mso-width-percent:0;mso-height-percent:0;mso-wrap-distance-left:9pt;mso-wrap-distance-top:0;mso-wrap-distance-right:9pt;mso-wrap-distance-bottom:14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" o:allowoverlap="f" filled="f" stroked="f" strokeweight="1pt">
              <w10:wrap type="topAndBottom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5929CE"/>
    <w:multiLevelType w:val="hybridMultilevel"/>
    <w:tmpl w:val="EBEAF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E080E"/>
    <w:multiLevelType w:val="hybridMultilevel"/>
    <w:tmpl w:val="F4864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7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4"/>
    <w:rsid w:val="0001626B"/>
    <w:rsid w:val="00037A6D"/>
    <w:rsid w:val="00063713"/>
    <w:rsid w:val="000F07E3"/>
    <w:rsid w:val="000F0A1D"/>
    <w:rsid w:val="00112241"/>
    <w:rsid w:val="001171FA"/>
    <w:rsid w:val="001620E5"/>
    <w:rsid w:val="00163D8C"/>
    <w:rsid w:val="001740BE"/>
    <w:rsid w:val="001C0C05"/>
    <w:rsid w:val="0020002E"/>
    <w:rsid w:val="002029D7"/>
    <w:rsid w:val="0021640E"/>
    <w:rsid w:val="002166EA"/>
    <w:rsid w:val="002437DB"/>
    <w:rsid w:val="00244974"/>
    <w:rsid w:val="00250B32"/>
    <w:rsid w:val="00261049"/>
    <w:rsid w:val="00275411"/>
    <w:rsid w:val="00280458"/>
    <w:rsid w:val="002C2176"/>
    <w:rsid w:val="00311D10"/>
    <w:rsid w:val="00385326"/>
    <w:rsid w:val="003C3577"/>
    <w:rsid w:val="003D1270"/>
    <w:rsid w:val="004055BD"/>
    <w:rsid w:val="004071CF"/>
    <w:rsid w:val="0043562B"/>
    <w:rsid w:val="00477AE1"/>
    <w:rsid w:val="004A144D"/>
    <w:rsid w:val="004B0FFC"/>
    <w:rsid w:val="004D4940"/>
    <w:rsid w:val="004D6014"/>
    <w:rsid w:val="00577FC1"/>
    <w:rsid w:val="005837CD"/>
    <w:rsid w:val="005868CC"/>
    <w:rsid w:val="005953FB"/>
    <w:rsid w:val="005E249C"/>
    <w:rsid w:val="00630D90"/>
    <w:rsid w:val="006539BA"/>
    <w:rsid w:val="00660CB7"/>
    <w:rsid w:val="006C4327"/>
    <w:rsid w:val="00705548"/>
    <w:rsid w:val="00721B13"/>
    <w:rsid w:val="007D6CC6"/>
    <w:rsid w:val="007E1DEF"/>
    <w:rsid w:val="007E57E2"/>
    <w:rsid w:val="007F285B"/>
    <w:rsid w:val="008B7C5E"/>
    <w:rsid w:val="008C229B"/>
    <w:rsid w:val="008C2FA9"/>
    <w:rsid w:val="008E2EF8"/>
    <w:rsid w:val="008E569E"/>
    <w:rsid w:val="008F27D2"/>
    <w:rsid w:val="008F579F"/>
    <w:rsid w:val="0091429B"/>
    <w:rsid w:val="00942BB8"/>
    <w:rsid w:val="00963C3D"/>
    <w:rsid w:val="009C58AD"/>
    <w:rsid w:val="009D0D8C"/>
    <w:rsid w:val="009D2A6B"/>
    <w:rsid w:val="009E464E"/>
    <w:rsid w:val="00B470E4"/>
    <w:rsid w:val="00B81F16"/>
    <w:rsid w:val="00B839D1"/>
    <w:rsid w:val="00B87583"/>
    <w:rsid w:val="00BA5C93"/>
    <w:rsid w:val="00BA6A4C"/>
    <w:rsid w:val="00BB26F8"/>
    <w:rsid w:val="00BB5E60"/>
    <w:rsid w:val="00BE7759"/>
    <w:rsid w:val="00BF1229"/>
    <w:rsid w:val="00C02B39"/>
    <w:rsid w:val="00C266AF"/>
    <w:rsid w:val="00D04E24"/>
    <w:rsid w:val="00D316DF"/>
    <w:rsid w:val="00DB3FA3"/>
    <w:rsid w:val="00DC5478"/>
    <w:rsid w:val="00DC7B2F"/>
    <w:rsid w:val="00DF0F86"/>
    <w:rsid w:val="00E06D35"/>
    <w:rsid w:val="00E430D1"/>
    <w:rsid w:val="00E571F7"/>
    <w:rsid w:val="00E736D8"/>
    <w:rsid w:val="00E92D3E"/>
    <w:rsid w:val="00EB0249"/>
    <w:rsid w:val="00EC1074"/>
    <w:rsid w:val="00EC2653"/>
    <w:rsid w:val="00EE2EC8"/>
    <w:rsid w:val="00F06D5F"/>
    <w:rsid w:val="00F32974"/>
    <w:rsid w:val="00F65267"/>
    <w:rsid w:val="00F833FA"/>
    <w:rsid w:val="00FF7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ECDE4"/>
  <w15:docId w15:val="{A8566D57-8AA8-4B33-ABF3-35BEE0A7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30D1"/>
    <w:pPr>
      <w:tabs>
        <w:tab w:val="left" w:pos="2428"/>
      </w:tabs>
      <w:spacing w:line="280" w:lineRule="exact"/>
    </w:pPr>
    <w:rPr>
      <w:rFonts w:ascii="Arial" w:eastAsiaTheme="minorEastAsia" w:hAnsi="Arial" w:cs="Arial"/>
      <w:sz w:val="18"/>
      <w:szCs w:val="18"/>
    </w:rPr>
  </w:style>
  <w:style w:type="paragraph" w:styleId="Heading1">
    <w:name w:val="heading 1"/>
    <w:basedOn w:val="Normal"/>
    <w:next w:val="Normal"/>
    <w:link w:val="Heading1Char"/>
    <w:qFormat/>
    <w:rsid w:val="001620E5"/>
    <w:pPr>
      <w:keepNext/>
      <w:tabs>
        <w:tab w:val="clear" w:pos="2428"/>
      </w:tabs>
      <w:suppressAutoHyphens/>
      <w:spacing w:line="240" w:lineRule="auto"/>
      <w:outlineLvl w:val="0"/>
    </w:pPr>
    <w:rPr>
      <w:rFonts w:eastAsia="Times New Roman"/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7B2F"/>
    <w:rPr>
      <w:rFonts w:ascii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7B2F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7B2F"/>
  </w:style>
  <w:style w:type="paragraph" w:styleId="Footer">
    <w:name w:val="footer"/>
    <w:basedOn w:val="Normal"/>
    <w:link w:val="FooterChar"/>
    <w:uiPriority w:val="99"/>
    <w:unhideWhenUsed/>
    <w:rsid w:val="00DC7B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7B2F"/>
  </w:style>
  <w:style w:type="paragraph" w:customStyle="1" w:styleId="iffbody">
    <w:name w:val="iff_body"/>
    <w:basedOn w:val="Normal"/>
    <w:qFormat/>
    <w:rsid w:val="00DF0F86"/>
    <w:pPr>
      <w:tabs>
        <w:tab w:val="clear" w:pos="2428"/>
      </w:tabs>
    </w:pPr>
  </w:style>
  <w:style w:type="paragraph" w:customStyle="1" w:styleId="iffaddress">
    <w:name w:val="iff_address"/>
    <w:basedOn w:val="iffbody"/>
    <w:qFormat/>
    <w:rsid w:val="00261049"/>
    <w:pPr>
      <w:tabs>
        <w:tab w:val="left" w:pos="270"/>
      </w:tabs>
      <w:spacing w:line="220" w:lineRule="exact"/>
    </w:pPr>
  </w:style>
  <w:style w:type="character" w:customStyle="1" w:styleId="iffblastbluebold">
    <w:name w:val="iff_blast_blue_bold"/>
    <w:uiPriority w:val="1"/>
    <w:qFormat/>
    <w:rsid w:val="004D6014"/>
    <w:rPr>
      <w:b/>
      <w:caps w:val="0"/>
      <w:smallCaps w:val="0"/>
      <w:color w:val="0174CF" w:themeColor="accent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0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6014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DC5478"/>
    <w:rPr>
      <w:sz w:val="22"/>
      <w:szCs w:val="22"/>
    </w:rPr>
  </w:style>
  <w:style w:type="paragraph" w:styleId="PlainText">
    <w:name w:val="Plain Text"/>
    <w:basedOn w:val="Normal"/>
    <w:link w:val="PlainTextChar"/>
    <w:rsid w:val="00DC5478"/>
    <w:pPr>
      <w:tabs>
        <w:tab w:val="clear" w:pos="2428"/>
      </w:tabs>
      <w:spacing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C5478"/>
    <w:rPr>
      <w:rFonts w:ascii="Courier New" w:eastAsia="Times New Roman" w:hAnsi="Courier New" w:cs="Times New Roman"/>
      <w:sz w:val="20"/>
      <w:szCs w:val="20"/>
    </w:rPr>
  </w:style>
  <w:style w:type="character" w:customStyle="1" w:styleId="ui-provider">
    <w:name w:val="ui-provider"/>
    <w:basedOn w:val="DefaultParagraphFont"/>
    <w:rsid w:val="008C2FA9"/>
  </w:style>
  <w:style w:type="character" w:customStyle="1" w:styleId="Heading1Char">
    <w:name w:val="Heading 1 Char"/>
    <w:basedOn w:val="DefaultParagraphFont"/>
    <w:link w:val="Heading1"/>
    <w:rsid w:val="001620E5"/>
    <w:rPr>
      <w:rFonts w:ascii="Arial" w:eastAsia="Times New Roman" w:hAnsi="Arial" w:cs="Arial"/>
      <w:b/>
      <w:bCs/>
      <w:sz w:val="22"/>
      <w:szCs w:val="22"/>
      <w:lang w:eastAsia="ar-SA"/>
    </w:rPr>
  </w:style>
  <w:style w:type="paragraph" w:customStyle="1" w:styleId="NoSpacing1">
    <w:name w:val="No Spacing1"/>
    <w:uiPriority w:val="1"/>
    <w:qFormat/>
    <w:rsid w:val="001620E5"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ff.com/" TargetMode="External"/><Relationship Id="rId1" Type="http://schemas.openxmlformats.org/officeDocument/2006/relationships/hyperlink" Target="https://www.iff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hyperlink" Target="https://www.iff.com/" TargetMode="External"/><Relationship Id="rId1" Type="http://schemas.openxmlformats.org/officeDocument/2006/relationships/hyperlink" Target="https://www.iff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ailesh%20Mishra\Downloads\iff_lh_a4_210126.dotx" TargetMode="External"/></Relationships>
</file>

<file path=word/theme/theme1.xml><?xml version="1.0" encoding="utf-8"?>
<a:theme xmlns:a="http://schemas.openxmlformats.org/drawingml/2006/main" name="Office Theme">
  <a:themeElements>
    <a:clrScheme name="IFF">
      <a:dk1>
        <a:srgbClr val="000000"/>
      </a:dk1>
      <a:lt1>
        <a:srgbClr val="FFFFFF"/>
      </a:lt1>
      <a:dk2>
        <a:srgbClr val="415263"/>
      </a:dk2>
      <a:lt2>
        <a:srgbClr val="E7E6E6"/>
      </a:lt2>
      <a:accent1>
        <a:srgbClr val="0174CF"/>
      </a:accent1>
      <a:accent2>
        <a:srgbClr val="FE7D30"/>
      </a:accent2>
      <a:accent3>
        <a:srgbClr val="8E3287"/>
      </a:accent3>
      <a:accent4>
        <a:srgbClr val="8FC614"/>
      </a:accent4>
      <a:accent5>
        <a:srgbClr val="415263"/>
      </a:accent5>
      <a:accent6>
        <a:srgbClr val="00406A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630B86EA23E9408E0FD734093E1BCC" ma:contentTypeVersion="14" ma:contentTypeDescription="Create a new document." ma:contentTypeScope="" ma:versionID="1851477c2a0c8a42ae4ccd4ac30d65a2">
  <xsd:schema xmlns:xsd="http://www.w3.org/2001/XMLSchema" xmlns:xs="http://www.w3.org/2001/XMLSchema" xmlns:p="http://schemas.microsoft.com/office/2006/metadata/properties" xmlns:ns3="dc76c364-be19-414a-845f-eb377d34132b" xmlns:ns4="81a6ba32-b10c-4529-950d-970084e2ea63" targetNamespace="http://schemas.microsoft.com/office/2006/metadata/properties" ma:root="true" ma:fieldsID="1e3f0e291def77a881b249ba4c11ee29" ns3:_="" ns4:_="">
    <xsd:import namespace="dc76c364-be19-414a-845f-eb377d34132b"/>
    <xsd:import namespace="81a6ba32-b10c-4529-950d-970084e2ea6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6c364-be19-414a-845f-eb377d34132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6ba32-b10c-4529-950d-970084e2ea63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c76c364-be19-414a-845f-eb377d34132b" xsi:nil="true"/>
  </documentManagement>
</p:properties>
</file>

<file path=customXml/itemProps1.xml><?xml version="1.0" encoding="utf-8"?>
<ds:datastoreItem xmlns:ds="http://schemas.openxmlformats.org/officeDocument/2006/customXml" ds:itemID="{5BE95BB0-4980-4FD0-B70A-DF554AEB40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1804D6-6756-48EF-A0B2-6279C9D52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6c364-be19-414a-845f-eb377d34132b"/>
    <ds:schemaRef ds:uri="81a6ba32-b10c-4529-950d-970084e2ea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8166FF-55D0-4FD1-B667-647CDB211393}">
  <ds:schemaRefs>
    <ds:schemaRef ds:uri="http://schemas.microsoft.com/office/2006/metadata/properties"/>
    <ds:schemaRef ds:uri="http://schemas.microsoft.com/office/infopath/2007/PartnerControls"/>
    <ds:schemaRef ds:uri="dc76c364-be19-414a-845f-eb377d3413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iff_lh_a4_210126</Template>
  <TotalTime>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M., SHANMUGAM</dc:creator>
  <cp:lastModifiedBy>comp-485</cp:lastModifiedBy>
  <cp:revision>3</cp:revision>
  <cp:lastPrinted>2021-04-15T07:05:00Z</cp:lastPrinted>
  <dcterms:created xsi:type="dcterms:W3CDTF">2024-01-16T11:53:00Z</dcterms:created>
  <dcterms:modified xsi:type="dcterms:W3CDTF">2024-01-16T11:54:00Z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0x01010009630B86EA23E9408E0FD734093E1BCC</vt:lpwstr>
  </property>
</Properties>
</file>